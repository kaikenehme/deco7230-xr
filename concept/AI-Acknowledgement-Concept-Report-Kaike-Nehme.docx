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C2296E" w14:textId="517B2182" w:rsidR="00A1219F" w:rsidRPr="00A1219F" w:rsidRDefault="00BE3EE7" w:rsidP="00BE3EE7">
      <w:pPr>
        <w:pStyle w:val="Heading1"/>
        <w:ind w:right="-710"/>
        <w:jc w:val="center"/>
        <w:rPr>
          <w:b/>
        </w:rPr>
      </w:pPr>
      <w:r>
        <w:rPr>
          <w:b/>
        </w:rPr>
        <w:t xml:space="preserve">AI </w:t>
      </w:r>
      <w:r w:rsidR="009572D7">
        <w:rPr>
          <w:b/>
        </w:rPr>
        <w:t>a</w:t>
      </w:r>
      <w:r>
        <w:rPr>
          <w:b/>
        </w:rPr>
        <w:t>cknowledg</w:t>
      </w:r>
      <w:r w:rsidR="00B4652E">
        <w:rPr>
          <w:b/>
        </w:rPr>
        <w:t>e</w:t>
      </w:r>
      <w:r>
        <w:rPr>
          <w:b/>
        </w:rPr>
        <w:t xml:space="preserve">ment </w:t>
      </w:r>
      <w:r w:rsidR="009572D7">
        <w:rPr>
          <w:b/>
        </w:rPr>
        <w:t>c</w:t>
      </w:r>
      <w:r>
        <w:rPr>
          <w:b/>
        </w:rPr>
        <w:t>oversheet</w:t>
      </w:r>
    </w:p>
    <w:p w14:paraId="103BEC6D" w14:textId="793DBC0A" w:rsidR="009A1B42" w:rsidRDefault="00933563" w:rsidP="009A1B42">
      <w:r>
        <w:t>This</w:t>
      </w:r>
      <w:r w:rsidR="00ED787A">
        <w:t xml:space="preserve"> coversheet </w:t>
      </w:r>
      <w:r>
        <w:t xml:space="preserve">is designed </w:t>
      </w:r>
      <w:r w:rsidR="00ED787A">
        <w:t>to</w:t>
      </w:r>
      <w:r>
        <w:t xml:space="preserve"> help you</w:t>
      </w:r>
      <w:r w:rsidR="00ED787A">
        <w:t xml:space="preserve"> acknowledge </w:t>
      </w:r>
      <w:r>
        <w:t xml:space="preserve">any </w:t>
      </w:r>
      <w:r w:rsidR="00ED787A">
        <w:t xml:space="preserve">AI use in your assessment. If your course coordinator </w:t>
      </w:r>
      <w:r w:rsidR="00B4652E">
        <w:t>provides</w:t>
      </w:r>
      <w:r w:rsidR="00ED787A">
        <w:t xml:space="preserve"> a </w:t>
      </w:r>
      <w:r w:rsidR="00457847">
        <w:t>course-</w:t>
      </w:r>
      <w:r w:rsidR="00ED787A">
        <w:t>specific template, please use that instead.</w:t>
      </w:r>
      <w:r>
        <w:t xml:space="preserve"> </w:t>
      </w:r>
    </w:p>
    <w:p w14:paraId="5496376F" w14:textId="77777777" w:rsidR="009A1B42" w:rsidRDefault="009A1B42" w:rsidP="009A1B42"/>
    <w:p w14:paraId="309904F3" w14:textId="65E9C778" w:rsidR="00933563" w:rsidRPr="00ED787A" w:rsidRDefault="009A1B42" w:rsidP="009A1B42">
      <w:r>
        <w:t xml:space="preserve">The </w:t>
      </w:r>
      <w:hyperlink r:id="rId11" w:history="1">
        <w:r w:rsidRPr="00933563">
          <w:rPr>
            <w:rStyle w:val="Hyperlink"/>
          </w:rPr>
          <w:t>AI Student Hub</w:t>
        </w:r>
      </w:hyperlink>
      <w:r>
        <w:t xml:space="preserve"> has more information about using </w:t>
      </w:r>
      <w:hyperlink r:id="rId12" w:history="1">
        <w:r w:rsidRPr="00933563">
          <w:rPr>
            <w:rStyle w:val="Hyperlink"/>
          </w:rPr>
          <w:t>AI in assessment</w:t>
        </w:r>
      </w:hyperlink>
      <w:r>
        <w:t>.</w:t>
      </w:r>
    </w:p>
    <w:p w14:paraId="245C1F42" w14:textId="69A7A140" w:rsidR="00BE3EE7" w:rsidRDefault="0078329A" w:rsidP="00BE3EE7">
      <w:pPr>
        <w:pStyle w:val="Heading2"/>
      </w:pPr>
      <w:r>
        <w:t>Your</w:t>
      </w:r>
      <w:r w:rsidR="00BE3EE7">
        <w:t xml:space="preserve"> details</w:t>
      </w:r>
    </w:p>
    <w:p w14:paraId="1C74E452" w14:textId="044A6BC1" w:rsidR="00233DEB" w:rsidRDefault="00233DEB" w:rsidP="009A1B42">
      <w:pPr>
        <w:pStyle w:val="BodyText"/>
        <w:jc w:val="both"/>
      </w:pPr>
      <w:bookmarkStart w:id="0" w:name="Name"/>
      <w:bookmarkEnd w:id="0"/>
      <w:r>
        <w:t>Name: Kaike Nehme</w:t>
      </w:r>
    </w:p>
    <w:p w14:paraId="55F619DC" w14:textId="446F07B3" w:rsidR="00233DEB" w:rsidRPr="00233DEB" w:rsidRDefault="00233DEB" w:rsidP="00233DEB">
      <w:pPr>
        <w:pStyle w:val="BodyText"/>
      </w:pPr>
      <w:bookmarkStart w:id="1" w:name="Text1"/>
      <w:bookmarkEnd w:id="1"/>
      <w:r>
        <w:t>Student Number: s4959287</w:t>
      </w:r>
    </w:p>
    <w:p w14:paraId="20679B8B" w14:textId="2640E080" w:rsidR="00BE3EE7" w:rsidRDefault="004E7B02" w:rsidP="00BE3EE7">
      <w:pPr>
        <w:pStyle w:val="Heading2"/>
      </w:pPr>
      <w:r>
        <w:t>Assessment details</w:t>
      </w:r>
    </w:p>
    <w:p w14:paraId="73CDD82C" w14:textId="05F656A7" w:rsidR="00233DEB" w:rsidRDefault="004E7B02" w:rsidP="00233DEB">
      <w:pPr>
        <w:pStyle w:val="BodyText"/>
      </w:pPr>
      <w:bookmarkStart w:id="2" w:name="Text2"/>
      <w:bookmarkEnd w:id="2"/>
      <w:r>
        <w:t>Course: DECO7230 Digital Prototyping and Extended Reality</w:t>
      </w:r>
    </w:p>
    <w:p w14:paraId="71C0C9C7" w14:textId="46445F6F" w:rsidR="00A1219F" w:rsidRDefault="004E7B02" w:rsidP="00A1219F">
      <w:pPr>
        <w:pStyle w:val="BodyText"/>
      </w:pPr>
      <w:bookmarkStart w:id="3" w:name="Text3"/>
      <w:bookmarkEnd w:id="3"/>
      <w:r>
        <w:t>Assignment: Design Concept Report (Submission 1)</w:t>
      </w:r>
    </w:p>
    <w:p w14:paraId="0C09CD4F" w14:textId="6B0A2226" w:rsidR="00A1219F" w:rsidRDefault="004E7B02" w:rsidP="00A1219F">
      <w:pPr>
        <w:pStyle w:val="Heading2"/>
      </w:pPr>
      <w:r>
        <w:t>AI use</w:t>
      </w:r>
    </w:p>
    <w:p w14:paraId="4FAB6AAD" w14:textId="13A89AB9" w:rsidR="0017765F" w:rsidRPr="0017765F" w:rsidRDefault="0017765F" w:rsidP="0017765F">
      <w:pPr>
        <w:pStyle w:val="BodyText"/>
      </w:pPr>
      <w:r>
        <w:t>Select the option that applies:</w:t>
      </w:r>
    </w:p>
    <w:p w14:paraId="7B7EB357" w14:textId="22BCE3E3" w:rsidR="004E7B02" w:rsidRDefault="004E7B02" w:rsidP="004E7B02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bookmarkStart w:id="4" w:name="Check1"/>
      <w:bookmarkEnd w:id="4"/>
      <w:r>
        <w:t>☒  Yes, AI tools have been used to generate or edit material in this document</w:t>
      </w:r>
    </w:p>
    <w:p w14:paraId="3B032154" w14:textId="04A8695A" w:rsidR="00A1219F" w:rsidRPr="00ED787A" w:rsidRDefault="004E7B02" w:rsidP="00ED787A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bookmarkStart w:id="5" w:name="Check2"/>
      <w:bookmarkEnd w:id="5"/>
      <w:r>
        <w:t>☐  No, AI tools have not been used to generate or edit material in this document</w:t>
      </w:r>
    </w:p>
    <w:p w14:paraId="325C0826" w14:textId="7E4F73F2" w:rsidR="00A1219F" w:rsidRDefault="004E7B02" w:rsidP="004E7B02">
      <w:pPr>
        <w:pStyle w:val="Heading2"/>
      </w:pPr>
      <w:r>
        <w:t>Details of use</w:t>
      </w:r>
    </w:p>
    <w:p w14:paraId="4E500895" w14:textId="3D938F07" w:rsidR="009A1B42" w:rsidRDefault="009A1B42" w:rsidP="009A1B42">
      <w:pPr>
        <w:pStyle w:val="BodyText"/>
      </w:pPr>
      <w:r>
        <w:t>Record the following information when acknowledging the use of AI tools:</w:t>
      </w:r>
    </w:p>
    <w:p w14:paraId="6F660E66" w14:textId="77777777" w:rsidR="009A1B42" w:rsidRDefault="009A1B42" w:rsidP="009A1B42">
      <w:pPr>
        <w:pStyle w:val="BodyText"/>
        <w:numPr>
          <w:ilvl w:val="0"/>
          <w:numId w:val="17"/>
        </w:numPr>
      </w:pPr>
      <w:r>
        <w:t>AI tool (e.g. Copilot, ChatGPT, Claude, Gemini)</w:t>
      </w:r>
    </w:p>
    <w:p w14:paraId="394349D4" w14:textId="53076516" w:rsidR="009A1B42" w:rsidRDefault="009A1B42" w:rsidP="009A1B42">
      <w:pPr>
        <w:pStyle w:val="BodyText"/>
        <w:numPr>
          <w:ilvl w:val="0"/>
          <w:numId w:val="17"/>
        </w:numPr>
      </w:pPr>
      <w:r>
        <w:t>description of how you used the tool (e.g. edited, corrected, translated, planned, brainstormed)</w:t>
      </w:r>
    </w:p>
    <w:p w14:paraId="65741DB5" w14:textId="5A29158C" w:rsidR="009A1B42" w:rsidRDefault="009A1B42" w:rsidP="009A1B42">
      <w:pPr>
        <w:pStyle w:val="BodyText"/>
        <w:numPr>
          <w:ilvl w:val="0"/>
          <w:numId w:val="17"/>
        </w:numPr>
      </w:pPr>
      <w:r>
        <w:t>prompt(s) used</w:t>
      </w:r>
    </w:p>
    <w:p w14:paraId="32A4A4D6" w14:textId="44BAB090" w:rsidR="009A1B42" w:rsidRDefault="009A1B42" w:rsidP="009A1B42">
      <w:pPr>
        <w:pStyle w:val="BodyText"/>
        <w:numPr>
          <w:ilvl w:val="0"/>
          <w:numId w:val="17"/>
        </w:numPr>
      </w:pPr>
      <w:r>
        <w:t>relevant part, section, or page of the assessment</w:t>
      </w:r>
    </w:p>
    <w:p w14:paraId="4F1EE06B" w14:textId="2D7E0F11" w:rsidR="009A1B42" w:rsidRPr="009A1B42" w:rsidRDefault="009A1B42" w:rsidP="009A1B42">
      <w:pPr>
        <w:pStyle w:val="BodyText"/>
        <w:numPr>
          <w:ilvl w:val="0"/>
          <w:numId w:val="17"/>
        </w:numPr>
      </w:pPr>
      <w:r>
        <w:t>date.</w:t>
      </w:r>
    </w:p>
    <w:p w14:paraId="3C0B3BBC" w14:textId="068DBD24" w:rsidR="009572D7" w:rsidRPr="009A1B42" w:rsidRDefault="00B4652E" w:rsidP="00B4652E">
      <w:pPr>
        <w:pStyle w:val="BodyText"/>
        <w:rPr>
          <w:i/>
          <w:iCs/>
        </w:rPr>
      </w:pPr>
      <w:r w:rsidRPr="009A1B42">
        <w:rPr>
          <w:i/>
          <w:iCs/>
        </w:rPr>
        <w:t xml:space="preserve">Complete the table below with </w:t>
      </w:r>
      <w:r w:rsidR="009A1B42" w:rsidRPr="009A1B42">
        <w:rPr>
          <w:i/>
          <w:iCs/>
        </w:rPr>
        <w:t>this information</w:t>
      </w:r>
      <w:r w:rsidRPr="009A1B42">
        <w:rPr>
          <w:i/>
          <w:iCs/>
        </w:rPr>
        <w:t>.</w:t>
      </w:r>
    </w:p>
    <w:tbl>
      <w:tblPr>
        <w:tblStyle w:val="TableGrid1"/>
        <w:tblpPr w:leftFromText="180" w:rightFromText="180" w:vertAnchor="text" w:horzAnchor="margin" w:tblpY="44"/>
        <w:tblW w:w="492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Details of use"/>
        <w:tblDescription w:val="Table where you can add the tool, use, prompts used, section and date."/>
      </w:tblPr>
      <w:tblGrid>
        <w:gridCol w:w="1621"/>
        <w:gridCol w:w="2473"/>
        <w:gridCol w:w="2427"/>
        <w:gridCol w:w="1559"/>
        <w:gridCol w:w="1417"/>
      </w:tblGrid>
      <w:tr w:rsidR="0017765F" w:rsidRPr="00A1219F" w14:paraId="02F4393D" w14:textId="27530C80" w:rsidTr="00B4652E">
        <w:trPr>
          <w:trHeight w:val="428"/>
        </w:trPr>
        <w:tc>
          <w:tcPr>
            <w:tcW w:w="853" w:type="pct"/>
            <w:shd w:val="clear" w:color="auto" w:fill="51247A"/>
            <w:vAlign w:val="center"/>
          </w:tcPr>
          <w:p w14:paraId="0CB2F643" w14:textId="1E5FBE32" w:rsidR="0017765F" w:rsidRDefault="0017765F" w:rsidP="00B4652E">
            <w:pPr>
              <w:rPr>
                <w:b/>
              </w:rPr>
            </w:pPr>
            <w:r>
              <w:rPr>
                <w:b/>
              </w:rPr>
              <w:t>Tool</w:t>
            </w:r>
          </w:p>
        </w:tc>
        <w:tc>
          <w:tcPr>
            <w:tcW w:w="1302" w:type="pct"/>
            <w:shd w:val="clear" w:color="auto" w:fill="51247A"/>
            <w:vAlign w:val="center"/>
          </w:tcPr>
          <w:p w14:paraId="241904DA" w14:textId="730472BF" w:rsidR="0017765F" w:rsidRPr="00A1219F" w:rsidRDefault="0017765F" w:rsidP="00B4652E">
            <w:pPr>
              <w:rPr>
                <w:b/>
              </w:rPr>
            </w:pPr>
            <w:r>
              <w:rPr>
                <w:b/>
              </w:rPr>
              <w:t>Use</w:t>
            </w:r>
          </w:p>
        </w:tc>
        <w:tc>
          <w:tcPr>
            <w:tcW w:w="1278" w:type="pct"/>
            <w:shd w:val="clear" w:color="auto" w:fill="51247A"/>
            <w:vAlign w:val="center"/>
          </w:tcPr>
          <w:p w14:paraId="6EDBD7D7" w14:textId="5A6E2108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Prompt(s)</w:t>
            </w:r>
          </w:p>
        </w:tc>
        <w:tc>
          <w:tcPr>
            <w:tcW w:w="821" w:type="pct"/>
            <w:shd w:val="clear" w:color="auto" w:fill="51247A"/>
            <w:vAlign w:val="center"/>
          </w:tcPr>
          <w:p w14:paraId="20AFDF8B" w14:textId="4D67F6C6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46" w:type="pct"/>
            <w:shd w:val="clear" w:color="auto" w:fill="51247A"/>
            <w:vAlign w:val="center"/>
          </w:tcPr>
          <w:p w14:paraId="38135A73" w14:textId="78BBB9D3" w:rsidR="0017765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49FFB6D3" w:rsidR="0017765F" w:rsidRDefault="0017765F" w:rsidP="0017765F">
            <w:bookmarkStart w:id="6" w:name="Text9"/>
            <w:bookmarkEnd w:id="6"/>
            <w:r>
              <w:t>Claude Opus 5 (via Claude Code)</w:t>
            </w:r>
          </w:p>
        </w:tc>
        <w:tc>
          <w:tcPr>
            <w:tcW w:w="1302" w:type="pct"/>
            <w:vAlign w:val="center"/>
          </w:tcPr>
          <w:p w14:paraId="16AF0E67" w14:textId="489E18F8" w:rsidR="0017765F" w:rsidRPr="00A1219F" w:rsidRDefault="0017765F" w:rsidP="0017765F">
            <w:bookmarkStart w:id="7" w:name="Text5"/>
            <w:bookmarkEnd w:id="7"/>
            <w:r>
              <w:t>Brainstormed and structured the concept, which I then chose between and rewrote</w:t>
            </w:r>
          </w:p>
        </w:tc>
        <w:tc>
          <w:tcPr>
            <w:tcW w:w="1278" w:type="pct"/>
            <w:vAlign w:val="center"/>
          </w:tcPr>
          <w:p w14:paraId="54C83F69" w14:textId="52623383" w:rsidR="0017765F" w:rsidRPr="00A1219F" w:rsidRDefault="0017765F" w:rsidP="0017765F">
            <w:bookmarkStart w:id="8" w:name="Text6"/>
            <w:bookmarkEnd w:id="8"/>
            <w:r>
              <w:t>Help me work up an XR redesign of a phone paint visualiser app: what the hero interaction should be, what stays in scope, and what the user tasks are</w:t>
            </w:r>
          </w:p>
        </w:tc>
        <w:tc>
          <w:tcPr>
            <w:tcW w:w="821" w:type="pct"/>
            <w:vAlign w:val="center"/>
          </w:tcPr>
          <w:p w14:paraId="555C6A85" w14:textId="1FD70E3D" w:rsidR="0017765F" w:rsidRPr="00A1219F" w:rsidRDefault="0017765F" w:rsidP="0017765F">
            <w:bookmarkStart w:id="9" w:name="Text7"/>
            <w:bookmarkEnd w:id="9"/>
            <w:r>
              <w:t>Sections 1 to 4 (p 1)</w:t>
            </w:r>
          </w:p>
        </w:tc>
        <w:tc>
          <w:tcPr>
            <w:tcW w:w="746" w:type="pct"/>
            <w:vAlign w:val="center"/>
          </w:tcPr>
          <w:p w14:paraId="61BCF69D" w14:textId="59149944" w:rsidR="0017765F" w:rsidRPr="00A1219F" w:rsidRDefault="0017765F" w:rsidP="0017765F">
            <w:bookmarkStart w:id="10" w:name="Text8"/>
            <w:bookmarkEnd w:id="10"/>
            <w:r>
              <w:t>7 August 2026</w:t>
            </w:r>
          </w:p>
        </w:tc>
      </w:tr>
      <w:tr w:rsidR="0017765F" w:rsidRPr="00A1219F" w14:paraId="00A0F40D" w14:textId="294DCE89" w:rsidTr="009A1B42">
        <w:trPr>
          <w:trHeight w:val="454"/>
        </w:trPr>
        <w:tc>
          <w:tcPr>
            <w:tcW w:w="853" w:type="pct"/>
            <w:vAlign w:val="center"/>
          </w:tcPr>
          <w:p w14:paraId="02EE270E" w14:textId="31959BC3" w:rsidR="0017765F" w:rsidRPr="00A1219F" w:rsidRDefault="0017765F" w:rsidP="0017765F">
            <w:bookmarkStart w:id="11" w:name="Text10"/>
            <w:bookmarkEnd w:id="11"/>
            <w:r>
              <w:t>Claude Opus 5 (via Claude Code)</w:t>
            </w:r>
          </w:p>
        </w:tc>
        <w:tc>
          <w:tcPr>
            <w:tcW w:w="1302" w:type="pct"/>
            <w:vAlign w:val="center"/>
          </w:tcPr>
          <w:p w14:paraId="2E7815C2" w14:textId="6EA0EB08" w:rsidR="0017765F" w:rsidRPr="00A1219F" w:rsidRDefault="0017765F" w:rsidP="0017765F">
            <w:bookmarkStart w:id="12" w:name="Text11"/>
            <w:bookmarkEnd w:id="12"/>
            <w:r>
              <w:t>Drafted the testing plan structure from my low-fi session, which I revised</w:t>
            </w:r>
          </w:p>
        </w:tc>
        <w:tc>
          <w:tcPr>
            <w:tcW w:w="1278" w:type="pct"/>
            <w:vAlign w:val="center"/>
          </w:tcPr>
          <w:p w14:paraId="4FE789DE" w14:textId="628E4FD9" w:rsidR="0017765F" w:rsidRPr="00A1219F" w:rsidRDefault="0017765F" w:rsidP="0017765F">
            <w:bookmarkStart w:id="13" w:name="Text12"/>
            <w:bookmarkEnd w:id="13"/>
            <w:r>
              <w:t>Turn my Week 2 cardboard prototype session into a test plan: what to test, what my assumptions are, and what data to collect</w:t>
            </w:r>
          </w:p>
        </w:tc>
        <w:tc>
          <w:tcPr>
            <w:tcW w:w="821" w:type="pct"/>
            <w:vAlign w:val="center"/>
          </w:tcPr>
          <w:p w14:paraId="2D9E829D" w14:textId="3B0D2CC0" w:rsidR="0017765F" w:rsidRPr="00A1219F" w:rsidRDefault="0017765F" w:rsidP="0017765F">
            <w:bookmarkStart w:id="14" w:name="Text13"/>
            <w:bookmarkEnd w:id="14"/>
            <w:r>
              <w:t>Section 6, assumptions and data tables (p 2)</w:t>
            </w:r>
          </w:p>
        </w:tc>
        <w:tc>
          <w:tcPr>
            <w:tcW w:w="746" w:type="pct"/>
            <w:vAlign w:val="center"/>
          </w:tcPr>
          <w:p w14:paraId="28F92E05" w14:textId="4717A470" w:rsidR="0017765F" w:rsidRPr="00A1219F" w:rsidRDefault="0017765F" w:rsidP="0017765F">
            <w:bookmarkStart w:id="15" w:name="Text14"/>
            <w:bookmarkEnd w:id="15"/>
            <w:r>
              <w:t>7 August 2026</w:t>
            </w:r>
          </w:p>
        </w:tc>
      </w:tr>
      <w:tr w:rsidR="0017765F" w:rsidRPr="00A1219F" w14:paraId="5DB16752" w14:textId="7A673DE5" w:rsidTr="009A1B42">
        <w:trPr>
          <w:trHeight w:val="454"/>
        </w:trPr>
        <w:tc>
          <w:tcPr>
            <w:tcW w:w="853" w:type="pct"/>
            <w:vAlign w:val="center"/>
          </w:tcPr>
          <w:p w14:paraId="5C4FACF1" w14:textId="6DD72049" w:rsidR="0017765F" w:rsidRPr="00A1219F" w:rsidRDefault="0017765F" w:rsidP="0017765F">
            <w:bookmarkStart w:id="16" w:name="Text15"/>
            <w:bookmarkEnd w:id="16"/>
            <w:r>
              <w:t>Claude Opus 5 (via Claude Code)</w:t>
            </w:r>
          </w:p>
        </w:tc>
        <w:tc>
          <w:tcPr>
            <w:tcW w:w="1302" w:type="pct"/>
            <w:vAlign w:val="center"/>
          </w:tcPr>
          <w:p w14:paraId="3FF39D51" w14:textId="3A6DBBAD" w:rsidR="0017765F" w:rsidRPr="00A1219F" w:rsidRDefault="0017765F" w:rsidP="0017765F">
            <w:bookmarkStart w:id="17" w:name="Text16"/>
            <w:bookmarkEnd w:id="17"/>
            <w:r>
              <w:t>Helped me interrogate peer feedback rather than accept it as given</w:t>
            </w:r>
          </w:p>
        </w:tc>
        <w:tc>
          <w:tcPr>
            <w:tcW w:w="1278" w:type="pct"/>
            <w:vAlign w:val="center"/>
          </w:tcPr>
          <w:p w14:paraId="7FE70B82" w14:textId="75104ED7" w:rsidR="0017765F" w:rsidRPr="00A1219F" w:rsidRDefault="0017765F" w:rsidP="0017765F">
            <w:bookmarkStart w:id="18" w:name="Text17"/>
            <w:bookmarkEnd w:id="18"/>
            <w:r>
              <w:t>Three peers asked for buttons (light on/off, rotate furniture, VR/MR switch). Push back on each one and work out what they actually wanted</w:t>
            </w:r>
          </w:p>
        </w:tc>
        <w:tc>
          <w:tcPr>
            <w:tcW w:w="821" w:type="pct"/>
            <w:vAlign w:val="center"/>
          </w:tcPr>
          <w:p w14:paraId="2FF43900" w14:textId="78BA8CF3" w:rsidR="0017765F" w:rsidRPr="00A1219F" w:rsidRDefault="0017765F" w:rsidP="0017765F">
            <w:bookmarkStart w:id="19" w:name="Text18"/>
            <w:bookmarkEnd w:id="19"/>
            <w:r>
              <w:t>Section 5, Round 2 (p 2)</w:t>
            </w:r>
          </w:p>
        </w:tc>
        <w:tc>
          <w:tcPr>
            <w:tcW w:w="746" w:type="pct"/>
            <w:vAlign w:val="center"/>
          </w:tcPr>
          <w:p w14:paraId="65BE705A" w14:textId="20E74306" w:rsidR="0017765F" w:rsidRPr="00A1219F" w:rsidRDefault="0017765F" w:rsidP="0017765F">
            <w:bookmarkStart w:id="20" w:name="Text19"/>
            <w:bookmarkEnd w:id="20"/>
            <w:r>
              <w:t>7 August 2026</w:t>
            </w:r>
          </w:p>
        </w:tc>
      </w:tr>
      <w:tr w:rsidR="0017765F" w:rsidRPr="00A1219F" w14:paraId="0E6A74C3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6260A4A" w14:textId="74CBAD16" w:rsidR="0017765F" w:rsidRDefault="0017765F" w:rsidP="0017765F">
            <w:bookmarkStart w:id="21" w:name="Text20"/>
            <w:bookmarkEnd w:id="21"/>
            <w:r>
              <w:t>Claude Opus 5 (via Claude Code)</w:t>
            </w:r>
          </w:p>
        </w:tc>
        <w:tc>
          <w:tcPr>
            <w:tcW w:w="1302" w:type="pct"/>
            <w:vAlign w:val="center"/>
          </w:tcPr>
          <w:p w14:paraId="7C656D2E" w14:textId="309EB443" w:rsidR="0017765F" w:rsidRDefault="0017765F" w:rsidP="0017765F">
            <w:bookmarkStart w:id="22" w:name="Text21"/>
            <w:bookmarkEnd w:id="22"/>
            <w:r>
              <w:t>Generated a first draft and the print layout, which I edited</w:t>
            </w:r>
          </w:p>
        </w:tc>
        <w:tc>
          <w:tcPr>
            <w:tcW w:w="1278" w:type="pct"/>
            <w:vAlign w:val="center"/>
          </w:tcPr>
          <w:p w14:paraId="5A1A75AB" w14:textId="540A56B8" w:rsidR="0017765F" w:rsidRDefault="0017765F" w:rsidP="0017765F">
            <w:bookmarkStart w:id="23" w:name="Text22"/>
            <w:bookmarkEnd w:id="23"/>
            <w:r>
              <w:t>Draft the two page Design Concept Report from the concept spec and test plan in this repo, and build the HTML/CSS print layout for it</w:t>
            </w:r>
          </w:p>
        </w:tc>
        <w:tc>
          <w:tcPr>
            <w:tcW w:w="821" w:type="pct"/>
            <w:vAlign w:val="center"/>
          </w:tcPr>
          <w:p w14:paraId="442119FB" w14:textId="3E4CE808" w:rsidR="0017765F" w:rsidRDefault="0017765F" w:rsidP="0017765F">
            <w:bookmarkStart w:id="24" w:name="Text23"/>
            <w:bookmarkEnd w:id="24"/>
            <w:r>
              <w:t>Entire document</w:t>
            </w:r>
          </w:p>
        </w:tc>
        <w:tc>
          <w:tcPr>
            <w:tcW w:w="746" w:type="pct"/>
            <w:vAlign w:val="center"/>
          </w:tcPr>
          <w:p w14:paraId="44EE8B80" w14:textId="7FA6F133" w:rsidR="0017765F" w:rsidRDefault="0017765F" w:rsidP="0017765F">
            <w:bookmarkStart w:id="25" w:name="Text24"/>
            <w:bookmarkEnd w:id="25"/>
            <w:r>
              <w:t>11 August 2026</w:t>
            </w:r>
          </w:p>
        </w:tc>
      </w:tr>
      <w:tr w:rsidR="0017765F" w:rsidRPr="00A1219F" w14:paraId="224FA152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A49C971" w14:textId="08C2F970" w:rsidR="0017765F" w:rsidRDefault="0017765F" w:rsidP="0017765F">
            <w:bookmarkStart w:id="26" w:name="Text25"/>
            <w:bookmarkEnd w:id="26"/>
            <w:r>
              <w:t>Claude Opus 5 (via Claude Code)</w:t>
            </w:r>
          </w:p>
        </w:tc>
        <w:tc>
          <w:tcPr>
            <w:tcW w:w="1302" w:type="pct"/>
            <w:vAlign w:val="center"/>
          </w:tcPr>
          <w:p w14:paraId="4BC19B9D" w14:textId="167F30B0" w:rsidR="0017765F" w:rsidRDefault="0017765F" w:rsidP="0017765F">
            <w:bookmarkStart w:id="27" w:name="Text26"/>
            <w:bookmarkEnd w:id="27"/>
            <w:r>
              <w:t>Checked my draft against the task sheet, and edited my wording</w:t>
            </w:r>
          </w:p>
        </w:tc>
        <w:tc>
          <w:tcPr>
            <w:tcW w:w="1278" w:type="pct"/>
            <w:vAlign w:val="center"/>
          </w:tcPr>
          <w:p w14:paraId="5D7BAC47" w14:textId="14AFC1B9" w:rsidR="0017765F" w:rsidRDefault="0017765F" w:rsidP="0017765F">
            <w:bookmarkStart w:id="28" w:name="Text27"/>
            <w:bookmarkEnd w:id="28"/>
            <w:r>
              <w:t>Check the concept report covers everything the task sheet asks for, then tidy up the punctuation and wording</w:t>
            </w:r>
          </w:p>
        </w:tc>
        <w:tc>
          <w:tcPr>
            <w:tcW w:w="821" w:type="pct"/>
            <w:vAlign w:val="center"/>
          </w:tcPr>
          <w:p w14:paraId="6C8CFC41" w14:textId="1BCFB049" w:rsidR="0017765F" w:rsidRDefault="0017765F" w:rsidP="0017765F">
            <w:bookmarkStart w:id="29" w:name="Text28"/>
            <w:bookmarkEnd w:id="29"/>
            <w:r>
              <w:t>Entire document</w:t>
            </w:r>
          </w:p>
        </w:tc>
        <w:tc>
          <w:tcPr>
            <w:tcW w:w="746" w:type="pct"/>
            <w:vAlign w:val="center"/>
          </w:tcPr>
          <w:p w14:paraId="77B628FE" w14:textId="61E389AD" w:rsidR="0017765F" w:rsidRDefault="0017765F" w:rsidP="0017765F">
            <w:bookmarkStart w:id="30" w:name="Text29"/>
            <w:bookmarkEnd w:id="30"/>
            <w:r>
              <w:t>13 August 2026</w:t>
            </w:r>
          </w:p>
        </w:tc>
      </w:tr>
      <w:tr w:rsidR="0017765F" w:rsidRPr="00A1219F" w14:paraId="4253E255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4D4E15E" w14:textId="6A742AAC" w:rsidR="0017765F" w:rsidRDefault="0017765F" w:rsidP="0017765F">
            <w:bookmarkStart w:id="31" w:name="Text30"/>
            <w:bookmarkEnd w:id="31"/>
          </w:p>
        </w:tc>
        <w:tc>
          <w:tcPr>
            <w:tcW w:w="1302" w:type="pct"/>
            <w:vAlign w:val="center"/>
          </w:tcPr>
          <w:p w14:paraId="15D6AA5E" w14:textId="7368AF33" w:rsidR="0017765F" w:rsidRDefault="0017765F" w:rsidP="0017765F">
            <w:bookmarkStart w:id="32" w:name="Text31"/>
            <w:bookmarkEnd w:id="32"/>
          </w:p>
        </w:tc>
        <w:tc>
          <w:tcPr>
            <w:tcW w:w="1278" w:type="pct"/>
            <w:vAlign w:val="center"/>
          </w:tcPr>
          <w:p w14:paraId="67529C1B" w14:textId="4F95B87E" w:rsidR="0017765F" w:rsidRDefault="0017765F" w:rsidP="0017765F">
            <w:bookmarkStart w:id="33" w:name="Text32"/>
            <w:bookmarkEnd w:id="33"/>
          </w:p>
        </w:tc>
        <w:tc>
          <w:tcPr>
            <w:tcW w:w="821" w:type="pct"/>
            <w:vAlign w:val="center"/>
          </w:tcPr>
          <w:p w14:paraId="673BAE58" w14:textId="48916B62" w:rsidR="0017765F" w:rsidRDefault="0017765F" w:rsidP="0017765F">
            <w:bookmarkStart w:id="34" w:name="Text33"/>
            <w:bookmarkEnd w:id="34"/>
          </w:p>
        </w:tc>
        <w:tc>
          <w:tcPr>
            <w:tcW w:w="746" w:type="pct"/>
            <w:vAlign w:val="center"/>
          </w:tcPr>
          <w:p w14:paraId="779C4D71" w14:textId="2D6EE40F" w:rsidR="0017765F" w:rsidRDefault="0017765F" w:rsidP="0017765F">
            <w:bookmarkStart w:id="35" w:name="Text34"/>
            <w:bookmarkEnd w:id="35"/>
          </w:p>
        </w:tc>
      </w:tr>
      <w:tr w:rsidR="0017765F" w:rsidRPr="00A1219F" w14:paraId="4D173A64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71EC181" w14:textId="4CBBB7D7" w:rsidR="0017765F" w:rsidRDefault="0017765F" w:rsidP="0017765F">
            <w:bookmarkStart w:id="36" w:name="Text35"/>
            <w:bookmarkEnd w:id="36"/>
          </w:p>
        </w:tc>
        <w:tc>
          <w:tcPr>
            <w:tcW w:w="1302" w:type="pct"/>
            <w:vAlign w:val="center"/>
          </w:tcPr>
          <w:p w14:paraId="61F2378B" w14:textId="609C77CF" w:rsidR="0017765F" w:rsidRDefault="0017765F" w:rsidP="0017765F">
            <w:bookmarkStart w:id="37" w:name="Text36"/>
            <w:bookmarkEnd w:id="37"/>
          </w:p>
        </w:tc>
        <w:tc>
          <w:tcPr>
            <w:tcW w:w="1278" w:type="pct"/>
            <w:vAlign w:val="center"/>
          </w:tcPr>
          <w:p w14:paraId="2449CCDA" w14:textId="7DB22DE6" w:rsidR="0017765F" w:rsidRDefault="0017765F" w:rsidP="0017765F">
            <w:bookmarkStart w:id="38" w:name="Text37"/>
            <w:bookmarkEnd w:id="38"/>
          </w:p>
        </w:tc>
        <w:tc>
          <w:tcPr>
            <w:tcW w:w="821" w:type="pct"/>
            <w:vAlign w:val="center"/>
          </w:tcPr>
          <w:p w14:paraId="3E449C9D" w14:textId="293D25BE" w:rsidR="0017765F" w:rsidRDefault="0017765F" w:rsidP="0017765F">
            <w:bookmarkStart w:id="39" w:name="Text38"/>
            <w:bookmarkEnd w:id="39"/>
          </w:p>
        </w:tc>
        <w:tc>
          <w:tcPr>
            <w:tcW w:w="746" w:type="pct"/>
            <w:vAlign w:val="center"/>
          </w:tcPr>
          <w:p w14:paraId="69390F92" w14:textId="461F6FCF" w:rsidR="0017765F" w:rsidRDefault="0017765F" w:rsidP="0017765F">
            <w:bookmarkStart w:id="40" w:name="Text39"/>
            <w:bookmarkEnd w:id="40"/>
          </w:p>
        </w:tc>
      </w:tr>
    </w:tbl>
    <w:p w14:paraId="3FE18E8A" w14:textId="77777777" w:rsidR="009A1B42" w:rsidRDefault="009A1B42" w:rsidP="00B4652E">
      <w:pPr>
        <w:rPr>
          <w:i/>
          <w:iCs/>
        </w:rPr>
      </w:pPr>
    </w:p>
    <w:p w14:paraId="5F5971C3" w14:textId="531AA2BA" w:rsidR="00B4652E" w:rsidRPr="00B4652E" w:rsidRDefault="00B4652E" w:rsidP="00B4652E">
      <w:r>
        <w:rPr>
          <w:i/>
          <w:iCs/>
        </w:rPr>
        <w:t>This coversheet has been adapted with thanks to BIOM3020 Integrated Endocrinology.</w:t>
      </w:r>
    </w:p>
    <w:p w14:paraId="580BFF99" w14:textId="77777777" w:rsidR="00B4652E" w:rsidRPr="00ED787A" w:rsidRDefault="00B4652E" w:rsidP="00933563"/>
    <w:sectPr w:rsidR="00B4652E" w:rsidRPr="00ED787A" w:rsidSect="00576D6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-891" w:right="1134" w:bottom="1134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7E9FD" w14:textId="77777777" w:rsidR="00C6159B" w:rsidRDefault="00C6159B" w:rsidP="00C20C17">
      <w:r>
        <w:separator/>
      </w:r>
    </w:p>
  </w:endnote>
  <w:endnote w:type="continuationSeparator" w:id="0">
    <w:p w14:paraId="67AD0E9B" w14:textId="77777777" w:rsidR="00C6159B" w:rsidRDefault="00C6159B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DDBA" w14:textId="77777777" w:rsidR="00B906AA" w:rsidRDefault="00B90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31" w:type="pct"/>
      <w:tblLook w:val="0600" w:firstRow="0" w:lastRow="0" w:firstColumn="0" w:lastColumn="0" w:noHBand="1" w:noVBand="1"/>
    </w:tblPr>
    <w:tblGrid>
      <w:gridCol w:w="9077"/>
      <w:gridCol w:w="428"/>
    </w:tblGrid>
    <w:tr w:rsidR="00B042DF" w14:paraId="5D00742A" w14:textId="77777777" w:rsidTr="007A70F9">
      <w:tc>
        <w:tcPr>
          <w:tcW w:w="9750" w:type="dxa"/>
          <w:vAlign w:val="bottom"/>
        </w:tcPr>
        <w:p w14:paraId="777AC651" w14:textId="77777777" w:rsidR="00B042DF" w:rsidRPr="00571E2B" w:rsidRDefault="00571E2B" w:rsidP="00571E2B">
          <w:pPr>
            <w:rPr>
              <w:sz w:val="15"/>
              <w:szCs w:val="15"/>
            </w:rPr>
          </w:pPr>
          <w:r w:rsidRPr="00571E2B">
            <w:rPr>
              <w:sz w:val="15"/>
              <w:szCs w:val="15"/>
            </w:rPr>
            <w:t>CRICOS Provider 00025B • TEQSA PRV12080</w:t>
          </w:r>
        </w:p>
      </w:tc>
      <w:tc>
        <w:tcPr>
          <w:tcW w:w="456" w:type="dxa"/>
          <w:vAlign w:val="bottom"/>
        </w:tcPr>
        <w:p w14:paraId="3C1717FF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726A4F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757569FD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20CE4DEB" w14:textId="77777777" w:rsidTr="0016241C">
      <w:tc>
        <w:tcPr>
          <w:tcW w:w="2548" w:type="dxa"/>
        </w:tcPr>
        <w:p w14:paraId="6F460947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6CDED6DC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2113471429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3BE5AFA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181672191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7591867E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1799413074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6AE17945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66F642AD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1068D55F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258FF0E3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AD9E" w14:textId="77777777" w:rsidR="00C6159B" w:rsidRDefault="00C6159B" w:rsidP="00C20C17">
      <w:r>
        <w:separator/>
      </w:r>
    </w:p>
  </w:footnote>
  <w:footnote w:type="continuationSeparator" w:id="0">
    <w:p w14:paraId="64543B56" w14:textId="77777777" w:rsidR="00C6159B" w:rsidRDefault="00C6159B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04D0" w14:textId="77777777" w:rsidR="009E12AD" w:rsidRDefault="009E12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BEF1" w14:textId="77777777" w:rsidR="007B0BBA" w:rsidRDefault="005845EC" w:rsidP="007B0BBA">
    <w:pPr>
      <w:pStyle w:val="Header"/>
      <w:jc w:val="right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7470178" wp14:editId="3A10258C">
          <wp:simplePos x="0" y="0"/>
          <wp:positionH relativeFrom="column">
            <wp:posOffset>-736600</wp:posOffset>
          </wp:positionH>
          <wp:positionV relativeFrom="paragraph">
            <wp:posOffset>-413689</wp:posOffset>
          </wp:positionV>
          <wp:extent cx="7640320" cy="1092200"/>
          <wp:effectExtent l="0" t="0" r="0" b="0"/>
          <wp:wrapTight wrapText="bothSides">
            <wp:wrapPolygon edited="0"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27" name="Picture 27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9BF43F" w14:textId="77777777" w:rsidR="007B0BBA" w:rsidRDefault="007B0BBA" w:rsidP="007B0B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FC94" w14:textId="77777777" w:rsidR="00F4114D" w:rsidRDefault="00F4114D" w:rsidP="00F4114D">
    <w:pPr>
      <w:pStyle w:val="Header"/>
      <w:jc w:val="right"/>
    </w:pPr>
  </w:p>
  <w:p w14:paraId="560E99F9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2E1C0CE5" wp14:editId="052770DB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8947F3"/>
    <w:multiLevelType w:val="hybridMultilevel"/>
    <w:tmpl w:val="ECD43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6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C00A42"/>
    <w:multiLevelType w:val="multilevel"/>
    <w:tmpl w:val="83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90D8A"/>
    <w:multiLevelType w:val="multilevel"/>
    <w:tmpl w:val="8752BC70"/>
    <w:numStyleLink w:val="ListSectionTitle"/>
  </w:abstractNum>
  <w:abstractNum w:abstractNumId="13" w15:restartNumberingAfterBreak="0">
    <w:nsid w:val="52AA0A7D"/>
    <w:multiLevelType w:val="multilevel"/>
    <w:tmpl w:val="E9B44B6A"/>
    <w:numStyleLink w:val="ListParagraph"/>
  </w:abstractNum>
  <w:abstractNum w:abstractNumId="14" w15:restartNumberingAfterBreak="0">
    <w:nsid w:val="53FE7795"/>
    <w:multiLevelType w:val="multilevel"/>
    <w:tmpl w:val="B5BC7C40"/>
    <w:numStyleLink w:val="ListAppendix"/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1798907196">
    <w:abstractNumId w:val="15"/>
  </w:num>
  <w:num w:numId="2" w16cid:durableId="1190602858">
    <w:abstractNumId w:val="5"/>
  </w:num>
  <w:num w:numId="3" w16cid:durableId="1209538068">
    <w:abstractNumId w:val="9"/>
  </w:num>
  <w:num w:numId="4" w16cid:durableId="679429343">
    <w:abstractNumId w:val="4"/>
  </w:num>
  <w:num w:numId="5" w16cid:durableId="1146356740">
    <w:abstractNumId w:val="13"/>
  </w:num>
  <w:num w:numId="6" w16cid:durableId="1378504555">
    <w:abstractNumId w:val="6"/>
  </w:num>
  <w:num w:numId="7" w16cid:durableId="1501504831">
    <w:abstractNumId w:val="7"/>
  </w:num>
  <w:num w:numId="8" w16cid:durableId="768475205">
    <w:abstractNumId w:val="8"/>
  </w:num>
  <w:num w:numId="9" w16cid:durableId="1423988116">
    <w:abstractNumId w:val="2"/>
  </w:num>
  <w:num w:numId="10" w16cid:durableId="498928100">
    <w:abstractNumId w:val="10"/>
  </w:num>
  <w:num w:numId="11" w16cid:durableId="1394817953">
    <w:abstractNumId w:val="1"/>
  </w:num>
  <w:num w:numId="12" w16cid:durableId="149177872">
    <w:abstractNumId w:val="0"/>
  </w:num>
  <w:num w:numId="13" w16cid:durableId="1247303909">
    <w:abstractNumId w:val="12"/>
  </w:num>
  <w:num w:numId="14" w16cid:durableId="804547555">
    <w:abstractNumId w:val="14"/>
  </w:num>
  <w:num w:numId="15" w16cid:durableId="1531334421">
    <w:abstractNumId w:val="12"/>
  </w:num>
  <w:num w:numId="16" w16cid:durableId="1472018412">
    <w:abstractNumId w:val="11"/>
  </w:num>
  <w:num w:numId="17" w16cid:durableId="124684152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E7"/>
    <w:rsid w:val="000300D4"/>
    <w:rsid w:val="000A7AFE"/>
    <w:rsid w:val="000B3E75"/>
    <w:rsid w:val="00147200"/>
    <w:rsid w:val="0016241C"/>
    <w:rsid w:val="001741BF"/>
    <w:rsid w:val="0017765F"/>
    <w:rsid w:val="00193459"/>
    <w:rsid w:val="00196C64"/>
    <w:rsid w:val="001B6A57"/>
    <w:rsid w:val="001E544B"/>
    <w:rsid w:val="002142AC"/>
    <w:rsid w:val="00217B08"/>
    <w:rsid w:val="00233DEB"/>
    <w:rsid w:val="00241DF1"/>
    <w:rsid w:val="002450E7"/>
    <w:rsid w:val="002533C8"/>
    <w:rsid w:val="00263D83"/>
    <w:rsid w:val="00287293"/>
    <w:rsid w:val="00292EDB"/>
    <w:rsid w:val="002C6194"/>
    <w:rsid w:val="002D73F6"/>
    <w:rsid w:val="002E0C95"/>
    <w:rsid w:val="002F612F"/>
    <w:rsid w:val="0030061F"/>
    <w:rsid w:val="00310B79"/>
    <w:rsid w:val="0033054B"/>
    <w:rsid w:val="003E7604"/>
    <w:rsid w:val="003F7E8E"/>
    <w:rsid w:val="00416FF4"/>
    <w:rsid w:val="00445521"/>
    <w:rsid w:val="00457847"/>
    <w:rsid w:val="0046048D"/>
    <w:rsid w:val="00463D08"/>
    <w:rsid w:val="004713C5"/>
    <w:rsid w:val="0047184D"/>
    <w:rsid w:val="004972A0"/>
    <w:rsid w:val="004A0764"/>
    <w:rsid w:val="004E7B02"/>
    <w:rsid w:val="00525774"/>
    <w:rsid w:val="00571E2B"/>
    <w:rsid w:val="00576D68"/>
    <w:rsid w:val="005845EC"/>
    <w:rsid w:val="005A6CC7"/>
    <w:rsid w:val="005B54F0"/>
    <w:rsid w:val="005D0167"/>
    <w:rsid w:val="005D4250"/>
    <w:rsid w:val="005E5C82"/>
    <w:rsid w:val="005E7363"/>
    <w:rsid w:val="00614669"/>
    <w:rsid w:val="006377A2"/>
    <w:rsid w:val="00670B05"/>
    <w:rsid w:val="00684298"/>
    <w:rsid w:val="006873AE"/>
    <w:rsid w:val="00691D45"/>
    <w:rsid w:val="006C0E44"/>
    <w:rsid w:val="006E71A4"/>
    <w:rsid w:val="0071246C"/>
    <w:rsid w:val="00715A9A"/>
    <w:rsid w:val="00716942"/>
    <w:rsid w:val="00726A4F"/>
    <w:rsid w:val="0078329A"/>
    <w:rsid w:val="007A70F9"/>
    <w:rsid w:val="007B0BBA"/>
    <w:rsid w:val="007B215D"/>
    <w:rsid w:val="007C38B8"/>
    <w:rsid w:val="007F5557"/>
    <w:rsid w:val="007F6E9B"/>
    <w:rsid w:val="00834296"/>
    <w:rsid w:val="00862690"/>
    <w:rsid w:val="00882359"/>
    <w:rsid w:val="008B0D7D"/>
    <w:rsid w:val="008E2EA4"/>
    <w:rsid w:val="00915EE2"/>
    <w:rsid w:val="009212B7"/>
    <w:rsid w:val="00933563"/>
    <w:rsid w:val="00944DDB"/>
    <w:rsid w:val="00945B1E"/>
    <w:rsid w:val="009572D7"/>
    <w:rsid w:val="0097550F"/>
    <w:rsid w:val="009774DC"/>
    <w:rsid w:val="009A1B42"/>
    <w:rsid w:val="009C006F"/>
    <w:rsid w:val="009D6143"/>
    <w:rsid w:val="009D7F71"/>
    <w:rsid w:val="009E12AD"/>
    <w:rsid w:val="009E3486"/>
    <w:rsid w:val="009E3FDE"/>
    <w:rsid w:val="009E4036"/>
    <w:rsid w:val="009E6379"/>
    <w:rsid w:val="009F3881"/>
    <w:rsid w:val="00A1219F"/>
    <w:rsid w:val="00A12421"/>
    <w:rsid w:val="00A34437"/>
    <w:rsid w:val="00A77D53"/>
    <w:rsid w:val="00A902D6"/>
    <w:rsid w:val="00AE34ED"/>
    <w:rsid w:val="00AE7D65"/>
    <w:rsid w:val="00B025B0"/>
    <w:rsid w:val="00B042DF"/>
    <w:rsid w:val="00B13955"/>
    <w:rsid w:val="00B4652E"/>
    <w:rsid w:val="00B473B6"/>
    <w:rsid w:val="00B742E4"/>
    <w:rsid w:val="00B906AA"/>
    <w:rsid w:val="00BA4749"/>
    <w:rsid w:val="00BC0E71"/>
    <w:rsid w:val="00BD7B3C"/>
    <w:rsid w:val="00BE0430"/>
    <w:rsid w:val="00BE112C"/>
    <w:rsid w:val="00BE3EE7"/>
    <w:rsid w:val="00C12AF0"/>
    <w:rsid w:val="00C134D5"/>
    <w:rsid w:val="00C20C17"/>
    <w:rsid w:val="00C33B32"/>
    <w:rsid w:val="00C474B7"/>
    <w:rsid w:val="00C555F6"/>
    <w:rsid w:val="00C6159B"/>
    <w:rsid w:val="00C7208B"/>
    <w:rsid w:val="00C733AD"/>
    <w:rsid w:val="00C960ED"/>
    <w:rsid w:val="00CA4DCB"/>
    <w:rsid w:val="00CA65B3"/>
    <w:rsid w:val="00CE7A06"/>
    <w:rsid w:val="00D13C7F"/>
    <w:rsid w:val="00D32971"/>
    <w:rsid w:val="00D8242B"/>
    <w:rsid w:val="00DA5594"/>
    <w:rsid w:val="00DC79BB"/>
    <w:rsid w:val="00DD0AFE"/>
    <w:rsid w:val="00DD3FBD"/>
    <w:rsid w:val="00DF5EA7"/>
    <w:rsid w:val="00E7261C"/>
    <w:rsid w:val="00E77EBA"/>
    <w:rsid w:val="00E87A8D"/>
    <w:rsid w:val="00ED787A"/>
    <w:rsid w:val="00EE473C"/>
    <w:rsid w:val="00F33C51"/>
    <w:rsid w:val="00F37ED1"/>
    <w:rsid w:val="00F4114D"/>
    <w:rsid w:val="00F4312A"/>
    <w:rsid w:val="00F745F2"/>
    <w:rsid w:val="00F77373"/>
    <w:rsid w:val="00FC0BC3"/>
    <w:rsid w:val="00FD1621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891D"/>
  <w15:chartTrackingRefBased/>
  <w15:docId w15:val="{F599BEC4-6F8C-420D-B1CC-B325ED57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4D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7F6E9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7F6E9B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7184D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7184D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3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uides.library.uq.edu.au/tools-and-techniques/ai-student-hub/ai-for-assessmen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uides.library.uq.edu.au/tools-and-techniques/ai-student-hu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uq.sharepoint.com/sites/utility-its-m365-templates/UQ%20templates%20for%20Microsoft%20365/04-Blank%20document%20portrait%20purple%20header.dotx" TargetMode="External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aac3a3-1076-45a0-8aca-f83a0aa66971">
      <Terms xmlns="http://schemas.microsoft.com/office/infopath/2007/PartnerControls"/>
    </lcf76f155ced4ddcb4097134ff3c332f>
    <TaxCatchAll xmlns="275339dd-7a42-4708-9a3d-cb97ad4c617e"/>
    <Content xmlns="ceaac3a3-1076-45a0-8aca-f83a0aa66971"/>
    <Notes xmlns="ceaac3a3-1076-45a0-8aca-f83a0aa66971" xsi:nil="true"/>
    <School_x002f_Faculty xmlns="ceaac3a3-1076-45a0-8aca-f83a0aa66971">Current</School_x002f_Faculty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B475EE51A05A4F8E1FC60921CCEE5B" ma:contentTypeVersion="21" ma:contentTypeDescription="Create a new document." ma:contentTypeScope="" ma:versionID="241f856e10d783722c9c80c9d18c47c7">
  <xsd:schema xmlns:xsd="http://www.w3.org/2001/XMLSchema" xmlns:xs="http://www.w3.org/2001/XMLSchema" xmlns:p="http://schemas.microsoft.com/office/2006/metadata/properties" xmlns:ns2="ceaac3a3-1076-45a0-8aca-f83a0aa66971" xmlns:ns3="275339dd-7a42-4708-9a3d-cb97ad4c617e" targetNamespace="http://schemas.microsoft.com/office/2006/metadata/properties" ma:root="true" ma:fieldsID="4a268d9c349dcf1beafde5c7fa2e9ba2" ns2:_="" ns3:_="">
    <xsd:import namespace="ceaac3a3-1076-45a0-8aca-f83a0aa66971"/>
    <xsd:import namespace="275339dd-7a42-4708-9a3d-cb97ad4c6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chool_x002f_Faculty" minOccurs="0"/>
                <xsd:element ref="ns2:Content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ac3a3-1076-45a0-8aca-f83a0aa6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School_x002f_Faculty" ma:index="18" nillable="true" ma:displayName="Status" ma:default="Current" ma:format="Dropdown" ma:indexed="true" ma:internalName="School_x002f_Faculty">
      <xsd:simpleType>
        <xsd:restriction base="dms:Choice">
          <xsd:enumeration value="Draft"/>
          <xsd:enumeration value="Current"/>
          <xsd:enumeration value="Archive"/>
        </xsd:restriction>
      </xsd:simpleType>
    </xsd:element>
    <xsd:element name="Content" ma:index="19" nillable="true" ma:displayName="Content" ma:format="Dropdown" ma:internalName="Conten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ressbooks"/>
                        <xsd:enumeration value="DLO"/>
                        <xsd:enumeration value="H5P"/>
                        <xsd:enumeration value="LibGuides"/>
                        <xsd:enumeration value="Digital Essentials"/>
                        <xsd:enumeration value="Student-staff partnership"/>
                        <xsd:enumeration value="Admin"/>
                        <xsd:enumeration value="Video"/>
                        <xsd:enumeration value="Google Analytic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339dd-7a42-4708-9a3d-cb97ad4c61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de6dca8-fb60-4409-bdb4-0213917bc38a}" ma:internalName="TaxCatchAll" ma:showField="CatchAllData" ma:web="275339dd-7a42-4708-9a3d-cb97ad4c6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C97F69-0823-4AF0-8E89-278F68E1D4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A7158C-3BCE-4ED9-BCCC-DDB71D8F8778}">
  <ds:schemaRefs>
    <ds:schemaRef ds:uri="http://schemas.microsoft.com/office/2006/metadata/properties"/>
    <ds:schemaRef ds:uri="http://schemas.microsoft.com/office/infopath/2007/PartnerControls"/>
    <ds:schemaRef ds:uri="ceaac3a3-1076-45a0-8aca-f83a0aa66971"/>
    <ds:schemaRef ds:uri="275339dd-7a42-4708-9a3d-cb97ad4c617e"/>
  </ds:schemaRefs>
</ds:datastoreItem>
</file>

<file path=customXml/itemProps3.xml><?xml version="1.0" encoding="utf-8"?>
<ds:datastoreItem xmlns:ds="http://schemas.openxmlformats.org/officeDocument/2006/customXml" ds:itemID="{834792F2-50FC-4851-8BC6-A751D24F02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712ACE-CEB8-4890-8C3D-9EAC15EB3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ac3a3-1076-45a0-8aca-f83a0aa66971"/>
    <ds:schemaRef ds:uri="275339dd-7a42-4708-9a3d-cb97ad4c6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04-Blank%20document%20portrait%20purple%20header</Template>
  <TotalTime>1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Palmer</dc:creator>
  <cp:keywords/>
  <dc:description/>
  <cp:lastModifiedBy>Miranda Newell</cp:lastModifiedBy>
  <cp:revision>2</cp:revision>
  <dcterms:created xsi:type="dcterms:W3CDTF">2026-06-03T23:06:00Z</dcterms:created>
  <dcterms:modified xsi:type="dcterms:W3CDTF">2026-06-03T23:06:00Z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2022-03-29T06:34:44Z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2d0a4c4e-b531-4562-a945-15bda92b0234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0x01010080B475EE51A05A4F8E1FC60921CCEE5B</vt:lpwstr>
  </property>
  <property fmtid="{D5CDD505-2E9C-101B-9397-08002B2CF9AE}" pid="10" name="MediaServiceImageTags">
    <vt:lpwstr/>
  </property>
</Properties>
</file>
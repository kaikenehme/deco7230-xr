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76663094" w:rsidR="00233DEB" w:rsidRDefault="00233DEB" w:rsidP="009A1B42">
      <w:pPr>
        <w:pStyle w:val="BodyText"/>
        <w:jc w:val="both"/>
      </w:pPr>
      <w:r>
        <w:t>Name:</w:t>
      </w:r>
      <w:r w:rsidR="004E7B02">
        <w:t xml:space="preserve"> </w:t>
      </w:r>
      <w:r w:rsidR="004F1AD7">
        <w:t>Student Name</w:t>
      </w:r>
    </w:p>
    <w:p w14:paraId="55F619DC" w14:textId="2FB7CB00" w:rsidR="00233DEB" w:rsidRPr="00233DEB" w:rsidRDefault="00233DEB" w:rsidP="00233DEB">
      <w:pPr>
        <w:pStyle w:val="BodyText"/>
      </w:pPr>
      <w:r>
        <w:t xml:space="preserve">Student </w:t>
      </w:r>
      <w:r w:rsidR="0078329A">
        <w:t>Number</w:t>
      </w:r>
      <w:r>
        <w:t>:</w:t>
      </w:r>
      <w:r w:rsidR="0017765F">
        <w:t xml:space="preserve"> </w:t>
      </w:r>
      <w:r w:rsidR="00FC0D40">
        <w:t>s12345</w:t>
      </w:r>
      <w:r w:rsidR="001C4E10">
        <w:t>6</w:t>
      </w:r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2F2F5A5C" w:rsidR="00233DEB" w:rsidRDefault="004E7B02" w:rsidP="00233DEB">
      <w:pPr>
        <w:pStyle w:val="BodyText"/>
      </w:pPr>
      <w:r>
        <w:t xml:space="preserve">Course: </w:t>
      </w:r>
      <w:r w:rsidR="009A07DA">
        <w:t>LIBR1000</w:t>
      </w:r>
    </w:p>
    <w:p w14:paraId="71C0C9C7" w14:textId="66B8DB85" w:rsidR="00A1219F" w:rsidRDefault="004E7B02" w:rsidP="00A1219F">
      <w:pPr>
        <w:pStyle w:val="BodyText"/>
      </w:pPr>
      <w:r>
        <w:t>Assignment</w:t>
      </w:r>
      <w:r w:rsidR="0017765F">
        <w:t xml:space="preserve">: </w:t>
      </w:r>
      <w:r w:rsidR="009A07DA">
        <w:t>Essay</w:t>
      </w:r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140696D4" w:rsidR="004E7B02" w:rsidRDefault="007063FF" w:rsidP="007063FF">
      <w:pPr>
        <w:pStyle w:val="ListNumber0"/>
        <w:numPr>
          <w:ilvl w:val="0"/>
          <w:numId w:val="0"/>
        </w:numPr>
        <w:rPr>
          <w:bCs/>
          <w:lang w:val="en-US"/>
        </w:rPr>
      </w:pPr>
      <w:sdt>
        <w:sdtPr>
          <w:rPr>
            <w:bCs/>
            <w:lang w:val="en-US"/>
          </w:rPr>
          <w:id w:val="-20961691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en-US"/>
            </w:rPr>
            <w:t>☒</w:t>
          </w:r>
        </w:sdtContent>
      </w:sdt>
      <w:r>
        <w:rPr>
          <w:bCs/>
          <w:lang w:val="en-US"/>
        </w:rPr>
        <w:t xml:space="preserve">  </w:t>
      </w:r>
      <w:r w:rsidR="004E7B02"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B032154" w14:textId="1FF23D94" w:rsidR="00A1219F" w:rsidRPr="00ED787A" w:rsidRDefault="007063FF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sdt>
        <w:sdtPr>
          <w:rPr>
            <w:bCs/>
            <w:lang w:val="en-US"/>
          </w:rPr>
          <w:id w:val="1628979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en-US"/>
            </w:rPr>
            <w:t>☐</w:t>
          </w:r>
        </w:sdtContent>
      </w:sdt>
      <w:r>
        <w:rPr>
          <w:bCs/>
          <w:lang w:val="en-US"/>
        </w:rPr>
        <w:t xml:space="preserve">  </w:t>
      </w:r>
      <w:r w:rsidR="004E7B02"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D7E0F11" w:rsidR="009A1B42" w:rsidRPr="009A1B42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3C0B3BBC" w14:textId="068DBD24" w:rsidR="009572D7" w:rsidRPr="009A1B42" w:rsidRDefault="00B4652E" w:rsidP="00B4652E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796F370D" w:rsidR="0017765F" w:rsidRDefault="003B1B36" w:rsidP="0017765F">
            <w:r w:rsidRPr="003B1B36">
              <w:t>ChatGPT 5o</w:t>
            </w:r>
            <w:r w:rsidRPr="003B1B36">
              <w:tab/>
            </w:r>
            <w:r w:rsidRPr="003B1B36">
              <w:tab/>
            </w:r>
            <w:r w:rsidRPr="003B1B36">
              <w:tab/>
            </w:r>
          </w:p>
        </w:tc>
        <w:tc>
          <w:tcPr>
            <w:tcW w:w="1302" w:type="pct"/>
            <w:vAlign w:val="center"/>
          </w:tcPr>
          <w:p w14:paraId="147144B8" w14:textId="77777777" w:rsidR="002A1C06" w:rsidRDefault="002A1C06" w:rsidP="0017765F"/>
          <w:p w14:paraId="105725EA" w14:textId="6BC8E11F" w:rsidR="0017765F" w:rsidRDefault="003B1B36" w:rsidP="0017765F">
            <w:r w:rsidRPr="003B1B36">
              <w:t>Initial idea generation that I adapted</w:t>
            </w:r>
          </w:p>
          <w:p w14:paraId="1936F104" w14:textId="77777777" w:rsidR="002A1C06" w:rsidRDefault="002A1C06" w:rsidP="0017765F"/>
          <w:p w14:paraId="57FB4B78" w14:textId="77777777" w:rsidR="002A1C06" w:rsidRDefault="002A1C06" w:rsidP="0017765F"/>
          <w:p w14:paraId="16AF0E67" w14:textId="75F710A7" w:rsidR="002A1C06" w:rsidRPr="00A1219F" w:rsidRDefault="002A1C06" w:rsidP="0017765F"/>
        </w:tc>
        <w:tc>
          <w:tcPr>
            <w:tcW w:w="1278" w:type="pct"/>
            <w:vAlign w:val="center"/>
          </w:tcPr>
          <w:p w14:paraId="67362080" w14:textId="77777777" w:rsidR="0017765F" w:rsidRDefault="003B1B36" w:rsidP="0017765F">
            <w:r w:rsidRPr="003B1B36">
              <w:t>Brainstorm ideas around how sustainable development goals can be applied locall</w:t>
            </w:r>
            <w:r>
              <w:t>y</w:t>
            </w:r>
          </w:p>
          <w:p w14:paraId="54C83F69" w14:textId="0987E8AC" w:rsidR="00970A32" w:rsidRPr="00A1219F" w:rsidRDefault="00970A32" w:rsidP="0017765F"/>
        </w:tc>
        <w:tc>
          <w:tcPr>
            <w:tcW w:w="821" w:type="pct"/>
            <w:vAlign w:val="center"/>
          </w:tcPr>
          <w:p w14:paraId="5F294074" w14:textId="77777777" w:rsidR="002A1C06" w:rsidRDefault="003B1B36" w:rsidP="0017765F">
            <w:r w:rsidRPr="003B1B36">
              <w:t>Framework on p 18</w:t>
            </w:r>
          </w:p>
          <w:p w14:paraId="7857DE5B" w14:textId="77777777" w:rsidR="002A1C06" w:rsidRDefault="002A1C06" w:rsidP="0017765F"/>
          <w:p w14:paraId="610E35C3" w14:textId="77777777" w:rsidR="002A1C06" w:rsidRDefault="002A1C06" w:rsidP="0017765F"/>
          <w:p w14:paraId="555C6A85" w14:textId="58661465" w:rsidR="0017765F" w:rsidRPr="00A1219F" w:rsidRDefault="003B1B36" w:rsidP="0017765F">
            <w:r w:rsidRPr="003B1B36">
              <w:tab/>
            </w:r>
          </w:p>
        </w:tc>
        <w:tc>
          <w:tcPr>
            <w:tcW w:w="746" w:type="pct"/>
            <w:vAlign w:val="center"/>
          </w:tcPr>
          <w:p w14:paraId="66E1D530" w14:textId="77777777" w:rsidR="0017765F" w:rsidRDefault="003B1B36" w:rsidP="0017765F">
            <w:r w:rsidRPr="003B1B36">
              <w:t>6 January 2026</w:t>
            </w:r>
          </w:p>
          <w:p w14:paraId="59393E74" w14:textId="77777777" w:rsidR="002A1C06" w:rsidRDefault="002A1C06" w:rsidP="0017765F"/>
          <w:p w14:paraId="05C9EA43" w14:textId="77777777" w:rsidR="002A1C06" w:rsidRDefault="002A1C06" w:rsidP="0017765F"/>
          <w:p w14:paraId="61BCF69D" w14:textId="7B765857" w:rsidR="002A1C06" w:rsidRPr="00A1219F" w:rsidRDefault="002A1C06" w:rsidP="0017765F"/>
        </w:tc>
      </w:tr>
      <w:tr w:rsidR="0017765F" w:rsidRPr="00A1219F" w14:paraId="00A0F40D" w14:textId="294DCE89" w:rsidTr="009A1B42">
        <w:trPr>
          <w:trHeight w:val="454"/>
        </w:trPr>
        <w:tc>
          <w:tcPr>
            <w:tcW w:w="853" w:type="pct"/>
            <w:vAlign w:val="center"/>
          </w:tcPr>
          <w:p w14:paraId="17B84173" w14:textId="77777777" w:rsidR="0017765F" w:rsidRDefault="00970A32" w:rsidP="0017765F">
            <w:r w:rsidRPr="00970A32">
              <w:t>Claude Opus 4.6</w:t>
            </w:r>
          </w:p>
          <w:p w14:paraId="31CFDF7D" w14:textId="77777777" w:rsidR="00637971" w:rsidRDefault="00637971" w:rsidP="0017765F"/>
          <w:p w14:paraId="02EE270E" w14:textId="5434A14B" w:rsidR="002A1C06" w:rsidRPr="00A1219F" w:rsidRDefault="002A1C06" w:rsidP="0017765F"/>
        </w:tc>
        <w:tc>
          <w:tcPr>
            <w:tcW w:w="1302" w:type="pct"/>
            <w:vAlign w:val="center"/>
          </w:tcPr>
          <w:p w14:paraId="30944A13" w14:textId="77777777" w:rsidR="0017765F" w:rsidRDefault="00970A32" w:rsidP="0017765F">
            <w:r w:rsidRPr="00970A32">
              <w:t>Generating a draft conclusion that I adapted</w:t>
            </w:r>
          </w:p>
          <w:p w14:paraId="6339AB7C" w14:textId="77777777" w:rsidR="00637971" w:rsidRDefault="00637971" w:rsidP="0017765F"/>
          <w:p w14:paraId="2E7815C2" w14:textId="0B508DA6" w:rsidR="002A1C06" w:rsidRPr="00A1219F" w:rsidRDefault="002A1C06" w:rsidP="0017765F"/>
        </w:tc>
        <w:tc>
          <w:tcPr>
            <w:tcW w:w="1278" w:type="pct"/>
            <w:vAlign w:val="center"/>
          </w:tcPr>
          <w:p w14:paraId="524ECFE2" w14:textId="77777777" w:rsidR="0017765F" w:rsidRDefault="00970A32" w:rsidP="0017765F">
            <w:r w:rsidRPr="00970A32">
              <w:t>Provide a summary of Chapters 3, 4, and 5</w:t>
            </w:r>
          </w:p>
          <w:p w14:paraId="382FCB35" w14:textId="77777777" w:rsidR="00637971" w:rsidRDefault="00637971" w:rsidP="0017765F"/>
          <w:p w14:paraId="4FE789DE" w14:textId="66A04AC5" w:rsidR="002A1C06" w:rsidRPr="00A1219F" w:rsidRDefault="002A1C06" w:rsidP="0017765F"/>
        </w:tc>
        <w:tc>
          <w:tcPr>
            <w:tcW w:w="821" w:type="pct"/>
            <w:vAlign w:val="center"/>
          </w:tcPr>
          <w:p w14:paraId="05600B42" w14:textId="77777777" w:rsidR="0017765F" w:rsidRDefault="008C0F7E" w:rsidP="0017765F">
            <w:r w:rsidRPr="008C0F7E">
              <w:t>Conclusions (p 30, 31)</w:t>
            </w:r>
          </w:p>
          <w:p w14:paraId="1A784192" w14:textId="77777777" w:rsidR="00637971" w:rsidRDefault="00637971" w:rsidP="0017765F"/>
          <w:p w14:paraId="2D9E829D" w14:textId="18F42D9B" w:rsidR="002A1C06" w:rsidRPr="00A1219F" w:rsidRDefault="002A1C06" w:rsidP="0017765F"/>
        </w:tc>
        <w:tc>
          <w:tcPr>
            <w:tcW w:w="746" w:type="pct"/>
            <w:vAlign w:val="center"/>
          </w:tcPr>
          <w:p w14:paraId="485B9023" w14:textId="77777777" w:rsidR="0017765F" w:rsidRDefault="002A1C06" w:rsidP="0017765F">
            <w:r w:rsidRPr="002A1C06">
              <w:t>10 January 2026</w:t>
            </w:r>
          </w:p>
          <w:p w14:paraId="2B15A3D7" w14:textId="77777777" w:rsidR="00637971" w:rsidRDefault="00637971" w:rsidP="0017765F"/>
          <w:p w14:paraId="28F92E05" w14:textId="2EDE706B" w:rsidR="002A1C06" w:rsidRPr="00A1219F" w:rsidRDefault="002A1C06" w:rsidP="0017765F"/>
        </w:tc>
      </w:tr>
      <w:tr w:rsidR="0017765F" w:rsidRPr="00A1219F" w14:paraId="5DB16752" w14:textId="7A673DE5" w:rsidTr="009A1B42">
        <w:trPr>
          <w:trHeight w:val="454"/>
        </w:trPr>
        <w:tc>
          <w:tcPr>
            <w:tcW w:w="853" w:type="pct"/>
            <w:vAlign w:val="center"/>
          </w:tcPr>
          <w:p w14:paraId="13255408" w14:textId="77777777" w:rsidR="0017765F" w:rsidRDefault="0082014E" w:rsidP="0017765F">
            <w:r w:rsidRPr="0082014E">
              <w:t>Grammarly EDU</w:t>
            </w:r>
          </w:p>
          <w:p w14:paraId="179D981A" w14:textId="77777777" w:rsidR="00637971" w:rsidRDefault="00637971" w:rsidP="0017765F"/>
          <w:p w14:paraId="317CC4C4" w14:textId="77777777" w:rsidR="00637971" w:rsidRDefault="00637971" w:rsidP="0017765F"/>
          <w:p w14:paraId="6FA7E622" w14:textId="77777777" w:rsidR="00637971" w:rsidRDefault="00637971" w:rsidP="0017765F"/>
          <w:p w14:paraId="43F513E2" w14:textId="77777777" w:rsidR="00B1300D" w:rsidRDefault="00B1300D" w:rsidP="0017765F"/>
          <w:p w14:paraId="5C4FACF1" w14:textId="77F80194" w:rsidR="00B1300D" w:rsidRPr="00A1219F" w:rsidRDefault="00B1300D" w:rsidP="0017765F"/>
        </w:tc>
        <w:tc>
          <w:tcPr>
            <w:tcW w:w="1302" w:type="pct"/>
            <w:vAlign w:val="center"/>
          </w:tcPr>
          <w:p w14:paraId="751F8D0C" w14:textId="77777777" w:rsidR="0017765F" w:rsidRDefault="00131D8B" w:rsidP="0017765F">
            <w:r w:rsidRPr="00131D8B">
              <w:t>Used to check spelling and grammar and edit my final document</w:t>
            </w:r>
          </w:p>
          <w:p w14:paraId="1A7BB16F" w14:textId="77777777" w:rsidR="00637971" w:rsidRDefault="00637971" w:rsidP="0017765F"/>
          <w:p w14:paraId="7B7021D0" w14:textId="77777777" w:rsidR="00637971" w:rsidRDefault="00637971" w:rsidP="0017765F"/>
          <w:p w14:paraId="5B4F3554" w14:textId="77777777" w:rsidR="00637971" w:rsidRDefault="00637971" w:rsidP="0017765F"/>
          <w:p w14:paraId="713856FE" w14:textId="77777777" w:rsidR="00637971" w:rsidRDefault="00637971" w:rsidP="0017765F"/>
          <w:p w14:paraId="3FF39D51" w14:textId="2079C052" w:rsidR="00B1300D" w:rsidRPr="00A1219F" w:rsidRDefault="00B1300D" w:rsidP="0017765F"/>
        </w:tc>
        <w:tc>
          <w:tcPr>
            <w:tcW w:w="1278" w:type="pct"/>
            <w:vAlign w:val="center"/>
          </w:tcPr>
          <w:p w14:paraId="344ADDCB" w14:textId="77777777" w:rsidR="0017765F" w:rsidRDefault="00131D8B" w:rsidP="0017765F">
            <w:r w:rsidRPr="00131D8B">
              <w:lastRenderedPageBreak/>
              <w:t>Enhance my text to improve clarity and expression</w:t>
            </w:r>
          </w:p>
          <w:p w14:paraId="168BBEB1" w14:textId="77777777" w:rsidR="00637971" w:rsidRDefault="00637971" w:rsidP="0017765F"/>
          <w:p w14:paraId="0694F53A" w14:textId="77777777" w:rsidR="00637971" w:rsidRDefault="00637971" w:rsidP="0017765F"/>
          <w:p w14:paraId="0B35F8D3" w14:textId="77777777" w:rsidR="00637971" w:rsidRDefault="00637971" w:rsidP="0017765F"/>
          <w:p w14:paraId="39D27C8D" w14:textId="77777777" w:rsidR="00637971" w:rsidRDefault="00637971" w:rsidP="0017765F"/>
          <w:p w14:paraId="517BA25B" w14:textId="77777777" w:rsidR="00637971" w:rsidRDefault="00637971" w:rsidP="0017765F"/>
          <w:p w14:paraId="00332F1F" w14:textId="77777777" w:rsidR="00637971" w:rsidRDefault="00637971" w:rsidP="0017765F"/>
          <w:p w14:paraId="03C581BB" w14:textId="77777777" w:rsidR="00637971" w:rsidRDefault="00637971" w:rsidP="0017765F"/>
          <w:p w14:paraId="076B45D1" w14:textId="77777777" w:rsidR="00637971" w:rsidRDefault="00637971" w:rsidP="0017765F"/>
          <w:p w14:paraId="00983AE6" w14:textId="77777777" w:rsidR="00637971" w:rsidRDefault="00637971" w:rsidP="0017765F"/>
          <w:p w14:paraId="1C65C805" w14:textId="77777777" w:rsidR="00637971" w:rsidRDefault="00637971" w:rsidP="0017765F"/>
          <w:p w14:paraId="7FE70B82" w14:textId="0F4FFB36" w:rsidR="00B1300D" w:rsidRPr="00A1219F" w:rsidRDefault="00B1300D" w:rsidP="0017765F"/>
        </w:tc>
        <w:tc>
          <w:tcPr>
            <w:tcW w:w="821" w:type="pct"/>
            <w:vAlign w:val="center"/>
          </w:tcPr>
          <w:p w14:paraId="62F427A4" w14:textId="77777777" w:rsidR="0017765F" w:rsidRDefault="00131D8B" w:rsidP="0017765F">
            <w:r w:rsidRPr="00131D8B">
              <w:lastRenderedPageBreak/>
              <w:t>Entire work</w:t>
            </w:r>
          </w:p>
          <w:p w14:paraId="7FB8BE10" w14:textId="77777777" w:rsidR="00637971" w:rsidRDefault="00637971" w:rsidP="0017765F"/>
          <w:p w14:paraId="26A9AC60" w14:textId="77777777" w:rsidR="00637971" w:rsidRDefault="00637971" w:rsidP="0017765F"/>
          <w:p w14:paraId="6F1B3954" w14:textId="77777777" w:rsidR="00637971" w:rsidRDefault="00637971" w:rsidP="0017765F"/>
          <w:p w14:paraId="1574839A" w14:textId="77777777" w:rsidR="00B1300D" w:rsidRDefault="00B1300D" w:rsidP="0017765F"/>
          <w:p w14:paraId="60CF874B" w14:textId="77777777" w:rsidR="00B1300D" w:rsidRDefault="00B1300D" w:rsidP="0017765F"/>
          <w:p w14:paraId="2FF43900" w14:textId="122AF112" w:rsidR="00B1300D" w:rsidRPr="00A1219F" w:rsidRDefault="00B1300D" w:rsidP="0017765F"/>
        </w:tc>
        <w:tc>
          <w:tcPr>
            <w:tcW w:w="746" w:type="pct"/>
            <w:vAlign w:val="center"/>
          </w:tcPr>
          <w:p w14:paraId="7BC3E287" w14:textId="77777777" w:rsidR="0017765F" w:rsidRDefault="00203E74" w:rsidP="0017765F">
            <w:r w:rsidRPr="00203E74">
              <w:t>14 January 2026</w:t>
            </w:r>
          </w:p>
          <w:p w14:paraId="103199BA" w14:textId="77777777" w:rsidR="00637971" w:rsidRDefault="00637971" w:rsidP="0017765F"/>
          <w:p w14:paraId="7A2DE9E8" w14:textId="77777777" w:rsidR="00637971" w:rsidRDefault="00637971" w:rsidP="0017765F"/>
          <w:p w14:paraId="3DD8FDD4" w14:textId="77777777" w:rsidR="00637971" w:rsidRDefault="00637971" w:rsidP="0017765F"/>
          <w:p w14:paraId="1C836AD0" w14:textId="77777777" w:rsidR="00637971" w:rsidRDefault="00637971" w:rsidP="0017765F"/>
          <w:p w14:paraId="65BE705A" w14:textId="7B706CD1" w:rsidR="00203E74" w:rsidRPr="00A1219F" w:rsidRDefault="00203E74" w:rsidP="0017765F"/>
        </w:tc>
      </w:tr>
      <w:tr w:rsidR="0017765F" w:rsidRPr="00A1219F" w14:paraId="0E6A74C3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B5A85C7" w14:textId="77777777" w:rsidR="00637971" w:rsidRDefault="00A444E5" w:rsidP="004E59E1">
            <w:r w:rsidRPr="00A444E5">
              <w:t>Microsoft Copilot</w:t>
            </w:r>
          </w:p>
          <w:p w14:paraId="58532310" w14:textId="77777777" w:rsidR="00A26DA7" w:rsidRDefault="00A26DA7" w:rsidP="004E59E1"/>
          <w:p w14:paraId="0A74D2DA" w14:textId="77777777" w:rsidR="00A26DA7" w:rsidRDefault="00A26DA7" w:rsidP="004E59E1"/>
          <w:p w14:paraId="59D9FA56" w14:textId="77777777" w:rsidR="00A26DA7" w:rsidRDefault="00A26DA7" w:rsidP="004E59E1"/>
          <w:p w14:paraId="4108C779" w14:textId="77777777" w:rsidR="00A26DA7" w:rsidRDefault="00A26DA7" w:rsidP="004E59E1"/>
          <w:p w14:paraId="06260A4A" w14:textId="5A482D60" w:rsidR="00A26DA7" w:rsidRDefault="00A26DA7" w:rsidP="004E59E1"/>
        </w:tc>
        <w:tc>
          <w:tcPr>
            <w:tcW w:w="1302" w:type="pct"/>
            <w:vAlign w:val="center"/>
          </w:tcPr>
          <w:p w14:paraId="670CB7B0" w14:textId="6A80F6A3" w:rsidR="004E59E1" w:rsidRDefault="002E262D" w:rsidP="0017765F">
            <w:r w:rsidRPr="002E262D">
              <w:t>Generating images for analysis</w:t>
            </w:r>
          </w:p>
          <w:p w14:paraId="1594D64D" w14:textId="77777777" w:rsidR="00A26DA7" w:rsidRDefault="00A26DA7" w:rsidP="0017765F"/>
          <w:p w14:paraId="0D7A726C" w14:textId="77777777" w:rsidR="00A26DA7" w:rsidRDefault="00A26DA7" w:rsidP="0017765F"/>
          <w:p w14:paraId="47EFCEBF" w14:textId="77777777" w:rsidR="00A26DA7" w:rsidRDefault="00A26DA7" w:rsidP="0017765F"/>
          <w:p w14:paraId="4310F206" w14:textId="77777777" w:rsidR="004E59E1" w:rsidRDefault="004E59E1" w:rsidP="0017765F"/>
          <w:p w14:paraId="7C656D2E" w14:textId="74E5326A" w:rsidR="000C54E5" w:rsidRDefault="000C54E5" w:rsidP="0017765F"/>
        </w:tc>
        <w:tc>
          <w:tcPr>
            <w:tcW w:w="1278" w:type="pct"/>
            <w:vAlign w:val="center"/>
          </w:tcPr>
          <w:p w14:paraId="093381BE" w14:textId="14A7E0B8" w:rsidR="00A26DA7" w:rsidRDefault="002E262D" w:rsidP="00A26DA7">
            <w:r w:rsidRPr="002E262D">
              <w:t>Create an image of a highly effective suburban park</w:t>
            </w:r>
          </w:p>
          <w:p w14:paraId="7D13175D" w14:textId="77777777" w:rsidR="000E26DF" w:rsidRDefault="000E26DF" w:rsidP="00A26DA7"/>
          <w:p w14:paraId="64EFA5CD" w14:textId="77777777" w:rsidR="000E26DF" w:rsidRDefault="000E26DF" w:rsidP="00A26DA7"/>
          <w:p w14:paraId="0F709B94" w14:textId="77777777" w:rsidR="00A26DA7" w:rsidRDefault="00A26DA7" w:rsidP="00A26DA7"/>
          <w:p w14:paraId="5A1A75AB" w14:textId="5C206010" w:rsidR="00A26DA7" w:rsidRDefault="00A26DA7" w:rsidP="00A26DA7"/>
        </w:tc>
        <w:tc>
          <w:tcPr>
            <w:tcW w:w="821" w:type="pct"/>
            <w:vAlign w:val="center"/>
          </w:tcPr>
          <w:p w14:paraId="5D8DCC55" w14:textId="405A2FA1" w:rsidR="00637971" w:rsidRDefault="002E262D" w:rsidP="0017765F">
            <w:r w:rsidRPr="002E262D">
              <w:t>Introduction (p 1)</w:t>
            </w:r>
          </w:p>
          <w:p w14:paraId="178C4FD0" w14:textId="77777777" w:rsidR="00637971" w:rsidRDefault="00637971" w:rsidP="0017765F"/>
          <w:p w14:paraId="01F1572C" w14:textId="77777777" w:rsidR="00637971" w:rsidRDefault="00637971" w:rsidP="0017765F"/>
          <w:p w14:paraId="686BAC07" w14:textId="77777777" w:rsidR="00637971" w:rsidRDefault="00637971" w:rsidP="0017765F"/>
          <w:p w14:paraId="4E47F5F8" w14:textId="77777777" w:rsidR="00637971" w:rsidRDefault="00637971" w:rsidP="0017765F"/>
          <w:p w14:paraId="442119FB" w14:textId="7819FD9C" w:rsidR="000C54E5" w:rsidRDefault="000C54E5" w:rsidP="0017765F"/>
        </w:tc>
        <w:tc>
          <w:tcPr>
            <w:tcW w:w="746" w:type="pct"/>
            <w:vAlign w:val="center"/>
          </w:tcPr>
          <w:p w14:paraId="39AAB8E5" w14:textId="22C019FA" w:rsidR="00637971" w:rsidRDefault="000C54E5" w:rsidP="0017765F">
            <w:r w:rsidRPr="000C54E5">
              <w:t>28 January 2026</w:t>
            </w:r>
          </w:p>
          <w:p w14:paraId="15862F4C" w14:textId="77777777" w:rsidR="00637971" w:rsidRDefault="00637971" w:rsidP="0017765F"/>
          <w:p w14:paraId="0D094E06" w14:textId="77777777" w:rsidR="00637971" w:rsidRDefault="00637971" w:rsidP="0017765F"/>
          <w:p w14:paraId="402F7786" w14:textId="77777777" w:rsidR="00637971" w:rsidRDefault="00637971" w:rsidP="0017765F"/>
          <w:p w14:paraId="118510C3" w14:textId="77777777" w:rsidR="00637971" w:rsidRDefault="00637971" w:rsidP="0017765F"/>
          <w:p w14:paraId="44EE8B80" w14:textId="2DBE0FCA" w:rsidR="000C54E5" w:rsidRDefault="000C54E5" w:rsidP="0017765F"/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68A6FFCA" w14:textId="77777777" w:rsidR="00637971" w:rsidRDefault="00637971" w:rsidP="0017765F">
            <w:r w:rsidRPr="00637971">
              <w:t>Microsoft Copilot</w:t>
            </w:r>
          </w:p>
          <w:p w14:paraId="32F91FE8" w14:textId="77777777" w:rsidR="00A26DA7" w:rsidRDefault="00A26DA7" w:rsidP="0017765F"/>
          <w:p w14:paraId="1CB351F1" w14:textId="77777777" w:rsidR="00A26DA7" w:rsidRDefault="00A26DA7" w:rsidP="0017765F"/>
          <w:p w14:paraId="2FD46B4C" w14:textId="0898CAC1" w:rsidR="00637971" w:rsidRDefault="00637971" w:rsidP="0017765F">
            <w:r w:rsidRPr="00637971">
              <w:tab/>
            </w:r>
          </w:p>
          <w:p w14:paraId="66EDCA77" w14:textId="77777777" w:rsidR="00637971" w:rsidRDefault="00637971" w:rsidP="0017765F"/>
          <w:p w14:paraId="1A9CB357" w14:textId="77777777" w:rsidR="00637971" w:rsidRDefault="00637971" w:rsidP="0017765F"/>
          <w:p w14:paraId="3EE9FA2B" w14:textId="77777777" w:rsidR="00637971" w:rsidRDefault="00637971" w:rsidP="0017765F"/>
          <w:p w14:paraId="0A49C971" w14:textId="33E2A279" w:rsidR="0017765F" w:rsidRDefault="00637971" w:rsidP="0017765F">
            <w:r w:rsidRPr="00637971">
              <w:tab/>
            </w:r>
            <w:r w:rsidRPr="00637971">
              <w:tab/>
            </w:r>
            <w:r w:rsidRPr="00637971">
              <w:tab/>
            </w:r>
          </w:p>
        </w:tc>
        <w:tc>
          <w:tcPr>
            <w:tcW w:w="1302" w:type="pct"/>
            <w:vAlign w:val="center"/>
          </w:tcPr>
          <w:p w14:paraId="6005901E" w14:textId="77777777" w:rsidR="0017765F" w:rsidRDefault="00637971" w:rsidP="0017765F">
            <w:r w:rsidRPr="00637971">
              <w:t>Used to modify the written tone/style of the introduction</w:t>
            </w:r>
          </w:p>
          <w:p w14:paraId="08448089" w14:textId="77777777" w:rsidR="00A26DA7" w:rsidRDefault="00A26DA7" w:rsidP="0017765F"/>
          <w:p w14:paraId="764FC4C1" w14:textId="77777777" w:rsidR="00A26DA7" w:rsidRDefault="00A26DA7" w:rsidP="0017765F"/>
          <w:p w14:paraId="750B971F" w14:textId="77777777" w:rsidR="00A26DA7" w:rsidRDefault="00A26DA7" w:rsidP="0017765F"/>
          <w:p w14:paraId="28FC909F" w14:textId="77777777" w:rsidR="00A26DA7" w:rsidRDefault="00A26DA7" w:rsidP="0017765F"/>
          <w:p w14:paraId="7C603E85" w14:textId="77777777" w:rsidR="00A26DA7" w:rsidRDefault="00A26DA7" w:rsidP="0017765F"/>
          <w:p w14:paraId="51ECD69D" w14:textId="77777777" w:rsidR="00A26DA7" w:rsidRDefault="00A26DA7" w:rsidP="0017765F"/>
          <w:p w14:paraId="3494692D" w14:textId="77777777" w:rsidR="00A26DA7" w:rsidRDefault="00A26DA7" w:rsidP="0017765F"/>
          <w:p w14:paraId="4BC19B9D" w14:textId="64EC286E" w:rsidR="00A26DA7" w:rsidRDefault="00A26DA7" w:rsidP="0017765F"/>
        </w:tc>
        <w:tc>
          <w:tcPr>
            <w:tcW w:w="1278" w:type="pct"/>
            <w:vAlign w:val="center"/>
          </w:tcPr>
          <w:p w14:paraId="2BCA914A" w14:textId="322BAE7E" w:rsidR="00A26DA7" w:rsidRDefault="00637971" w:rsidP="0017765F">
            <w:r w:rsidRPr="00637971">
              <w:t>Rewrite this paragraph so that the tone is appropriate for a university assignment</w:t>
            </w:r>
          </w:p>
          <w:p w14:paraId="1F577AEB" w14:textId="77777777" w:rsidR="000E26DF" w:rsidRDefault="000E26DF" w:rsidP="0017765F"/>
          <w:p w14:paraId="1DCA5CEF" w14:textId="77777777" w:rsidR="00A26DA7" w:rsidRDefault="00A26DA7" w:rsidP="0017765F"/>
          <w:p w14:paraId="0EC41E0E" w14:textId="77777777" w:rsidR="00A26DA7" w:rsidRDefault="00A26DA7" w:rsidP="0017765F"/>
          <w:p w14:paraId="63EF46E0" w14:textId="77777777" w:rsidR="00A26DA7" w:rsidRDefault="00A26DA7" w:rsidP="0017765F"/>
          <w:p w14:paraId="3662C486" w14:textId="77777777" w:rsidR="00A26DA7" w:rsidRDefault="00A26DA7" w:rsidP="0017765F"/>
          <w:p w14:paraId="32FEA1C0" w14:textId="77777777" w:rsidR="00A26DA7" w:rsidRDefault="00A26DA7" w:rsidP="0017765F"/>
          <w:p w14:paraId="5D7BAC47" w14:textId="6352B1A3" w:rsidR="00A26DA7" w:rsidRDefault="00A26DA7" w:rsidP="0017765F"/>
        </w:tc>
        <w:tc>
          <w:tcPr>
            <w:tcW w:w="821" w:type="pct"/>
            <w:vAlign w:val="center"/>
          </w:tcPr>
          <w:p w14:paraId="49640408" w14:textId="1E7CA4BA" w:rsidR="0017765F" w:rsidRDefault="00637971" w:rsidP="0017765F">
            <w:r w:rsidRPr="00637971">
              <w:t>Introduction</w:t>
            </w:r>
            <w:r w:rsidR="00A26DA7">
              <w:t xml:space="preserve"> </w:t>
            </w:r>
            <w:r w:rsidR="00A26DA7" w:rsidRPr="00637971">
              <w:t>(p 2)</w:t>
            </w:r>
          </w:p>
          <w:p w14:paraId="5F2BC65B" w14:textId="77777777" w:rsidR="00A26DA7" w:rsidRDefault="00A26DA7" w:rsidP="0017765F"/>
          <w:p w14:paraId="7855E7BE" w14:textId="77777777" w:rsidR="00A26DA7" w:rsidRDefault="00A26DA7" w:rsidP="0017765F"/>
          <w:p w14:paraId="628F8601" w14:textId="77777777" w:rsidR="00A26DA7" w:rsidRDefault="00A26DA7" w:rsidP="0017765F"/>
          <w:p w14:paraId="3099A4FC" w14:textId="77777777" w:rsidR="00A26DA7" w:rsidRDefault="00A26DA7" w:rsidP="0017765F"/>
          <w:p w14:paraId="70D627E7" w14:textId="77777777" w:rsidR="00A26DA7" w:rsidRDefault="00A26DA7" w:rsidP="0017765F"/>
          <w:p w14:paraId="58B8DC52" w14:textId="77777777" w:rsidR="00A26DA7" w:rsidRDefault="00A26DA7" w:rsidP="0017765F"/>
          <w:p w14:paraId="77D27098" w14:textId="77777777" w:rsidR="00A26DA7" w:rsidRDefault="00A26DA7" w:rsidP="0017765F"/>
          <w:p w14:paraId="470921FC" w14:textId="77777777" w:rsidR="00A26DA7" w:rsidRDefault="00A26DA7" w:rsidP="0017765F"/>
          <w:p w14:paraId="6C8CFC41" w14:textId="0E597C57" w:rsidR="00A26DA7" w:rsidRDefault="00A26DA7" w:rsidP="0017765F"/>
        </w:tc>
        <w:tc>
          <w:tcPr>
            <w:tcW w:w="746" w:type="pct"/>
            <w:vAlign w:val="center"/>
          </w:tcPr>
          <w:p w14:paraId="228B372E" w14:textId="77777777" w:rsidR="0017765F" w:rsidRDefault="00637971" w:rsidP="0017765F">
            <w:r w:rsidRPr="00637971">
              <w:t>14 January 2026</w:t>
            </w:r>
          </w:p>
          <w:p w14:paraId="2009EA06" w14:textId="77777777" w:rsidR="00A26DA7" w:rsidRDefault="00A26DA7" w:rsidP="0017765F"/>
          <w:p w14:paraId="03B34992" w14:textId="77777777" w:rsidR="00A26DA7" w:rsidRDefault="00A26DA7" w:rsidP="0017765F"/>
          <w:p w14:paraId="4F1D8B63" w14:textId="77777777" w:rsidR="00A26DA7" w:rsidRDefault="00A26DA7" w:rsidP="0017765F"/>
          <w:p w14:paraId="32618DE1" w14:textId="77777777" w:rsidR="00A26DA7" w:rsidRDefault="00A26DA7" w:rsidP="0017765F"/>
          <w:p w14:paraId="2BE83A11" w14:textId="77777777" w:rsidR="00A26DA7" w:rsidRDefault="00A26DA7" w:rsidP="0017765F"/>
          <w:p w14:paraId="6A2AAC0C" w14:textId="77777777" w:rsidR="00A26DA7" w:rsidRDefault="00A26DA7" w:rsidP="0017765F"/>
          <w:p w14:paraId="4ED515B0" w14:textId="77777777" w:rsidR="00A26DA7" w:rsidRDefault="00A26DA7" w:rsidP="0017765F"/>
          <w:p w14:paraId="2B7E0F2B" w14:textId="77777777" w:rsidR="00A26DA7" w:rsidRDefault="00A26DA7" w:rsidP="0017765F"/>
          <w:p w14:paraId="77B628FE" w14:textId="542EF440" w:rsidR="00A26DA7" w:rsidRDefault="00A26DA7" w:rsidP="0017765F"/>
        </w:tc>
      </w:tr>
      <w:tr w:rsidR="0017765F" w:rsidRPr="00A1219F" w14:paraId="4253E255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4D4E15E" w14:textId="62F85FEE" w:rsidR="000E26DF" w:rsidRDefault="000E26DF" w:rsidP="0017765F"/>
        </w:tc>
        <w:tc>
          <w:tcPr>
            <w:tcW w:w="1302" w:type="pct"/>
            <w:vAlign w:val="center"/>
          </w:tcPr>
          <w:p w14:paraId="15D6AA5E" w14:textId="2E1F61CD" w:rsidR="0017765F" w:rsidRDefault="0017765F" w:rsidP="0017765F"/>
        </w:tc>
        <w:tc>
          <w:tcPr>
            <w:tcW w:w="1278" w:type="pct"/>
            <w:vAlign w:val="center"/>
          </w:tcPr>
          <w:p w14:paraId="67529C1B" w14:textId="2053137D" w:rsidR="0017765F" w:rsidRDefault="0017765F" w:rsidP="0017765F"/>
        </w:tc>
        <w:tc>
          <w:tcPr>
            <w:tcW w:w="821" w:type="pct"/>
            <w:vAlign w:val="center"/>
          </w:tcPr>
          <w:p w14:paraId="673BAE58" w14:textId="24E5D618" w:rsidR="0017765F" w:rsidRDefault="0017765F" w:rsidP="0017765F"/>
        </w:tc>
        <w:tc>
          <w:tcPr>
            <w:tcW w:w="746" w:type="pct"/>
            <w:vAlign w:val="center"/>
          </w:tcPr>
          <w:p w14:paraId="779C4D71" w14:textId="6D8510E3" w:rsidR="0017765F" w:rsidRDefault="0017765F" w:rsidP="0017765F"/>
        </w:tc>
      </w:tr>
      <w:tr w:rsidR="0017765F" w:rsidRPr="00A1219F" w14:paraId="4D173A64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71EC181" w14:textId="72391591" w:rsidR="0017765F" w:rsidRDefault="0017765F" w:rsidP="0017765F"/>
        </w:tc>
        <w:tc>
          <w:tcPr>
            <w:tcW w:w="1302" w:type="pct"/>
            <w:vAlign w:val="center"/>
          </w:tcPr>
          <w:p w14:paraId="61F2378B" w14:textId="06908B35" w:rsidR="0017765F" w:rsidRDefault="0017765F" w:rsidP="0017765F"/>
        </w:tc>
        <w:tc>
          <w:tcPr>
            <w:tcW w:w="1278" w:type="pct"/>
            <w:vAlign w:val="center"/>
          </w:tcPr>
          <w:p w14:paraId="2449CCDA" w14:textId="21C7BC53" w:rsidR="0017765F" w:rsidRDefault="0017765F" w:rsidP="0017765F"/>
        </w:tc>
        <w:tc>
          <w:tcPr>
            <w:tcW w:w="821" w:type="pct"/>
            <w:vAlign w:val="center"/>
          </w:tcPr>
          <w:p w14:paraId="3E449C9D" w14:textId="744BFA21" w:rsidR="0017765F" w:rsidRDefault="0017765F" w:rsidP="0017765F"/>
        </w:tc>
        <w:tc>
          <w:tcPr>
            <w:tcW w:w="746" w:type="pct"/>
            <w:vAlign w:val="center"/>
          </w:tcPr>
          <w:p w14:paraId="69390F92" w14:textId="27DD6A83" w:rsidR="0017765F" w:rsidRDefault="0017765F" w:rsidP="0017765F"/>
        </w:tc>
      </w:tr>
    </w:tbl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F15A0" w14:textId="77777777" w:rsidR="009106EC" w:rsidRDefault="009106EC" w:rsidP="00C20C17">
      <w:r>
        <w:separator/>
      </w:r>
    </w:p>
  </w:endnote>
  <w:endnote w:type="continuationSeparator" w:id="0">
    <w:p w14:paraId="46784D60" w14:textId="77777777" w:rsidR="009106EC" w:rsidRDefault="009106EC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DD72" w14:textId="77777777" w:rsidR="009106EC" w:rsidRDefault="009106EC" w:rsidP="00C20C17">
      <w:r>
        <w:separator/>
      </w:r>
    </w:p>
  </w:footnote>
  <w:footnote w:type="continuationSeparator" w:id="0">
    <w:p w14:paraId="55DCAD4A" w14:textId="77777777" w:rsidR="009106EC" w:rsidRDefault="009106EC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0C54E5"/>
    <w:rsid w:val="000E26DF"/>
    <w:rsid w:val="00131D8B"/>
    <w:rsid w:val="00147200"/>
    <w:rsid w:val="0016241C"/>
    <w:rsid w:val="001741BF"/>
    <w:rsid w:val="0017765F"/>
    <w:rsid w:val="00193459"/>
    <w:rsid w:val="00196C64"/>
    <w:rsid w:val="001B6A57"/>
    <w:rsid w:val="001C4E10"/>
    <w:rsid w:val="001E544B"/>
    <w:rsid w:val="00203E74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A1C06"/>
    <w:rsid w:val="002C6194"/>
    <w:rsid w:val="002D73F6"/>
    <w:rsid w:val="002E0C95"/>
    <w:rsid w:val="002E262D"/>
    <w:rsid w:val="002F612F"/>
    <w:rsid w:val="0030061F"/>
    <w:rsid w:val="00310B79"/>
    <w:rsid w:val="0033054B"/>
    <w:rsid w:val="003B1B36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59E1"/>
    <w:rsid w:val="004E7B02"/>
    <w:rsid w:val="004F1AD7"/>
    <w:rsid w:val="00525774"/>
    <w:rsid w:val="00571E2B"/>
    <w:rsid w:val="00576D68"/>
    <w:rsid w:val="005845EC"/>
    <w:rsid w:val="005A30E4"/>
    <w:rsid w:val="005A6CC7"/>
    <w:rsid w:val="005B54F0"/>
    <w:rsid w:val="005D0167"/>
    <w:rsid w:val="005D4250"/>
    <w:rsid w:val="005E5C82"/>
    <w:rsid w:val="005E7363"/>
    <w:rsid w:val="00614669"/>
    <w:rsid w:val="006377A2"/>
    <w:rsid w:val="00637971"/>
    <w:rsid w:val="006401AB"/>
    <w:rsid w:val="00670B05"/>
    <w:rsid w:val="00684298"/>
    <w:rsid w:val="006873AE"/>
    <w:rsid w:val="00691D45"/>
    <w:rsid w:val="006C0E44"/>
    <w:rsid w:val="006E71A4"/>
    <w:rsid w:val="007063FF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2014E"/>
    <w:rsid w:val="00834296"/>
    <w:rsid w:val="00862690"/>
    <w:rsid w:val="008764CB"/>
    <w:rsid w:val="00882359"/>
    <w:rsid w:val="008B0D7D"/>
    <w:rsid w:val="008C0F7E"/>
    <w:rsid w:val="008E2EA4"/>
    <w:rsid w:val="009106EC"/>
    <w:rsid w:val="00915EE2"/>
    <w:rsid w:val="009212B7"/>
    <w:rsid w:val="00933563"/>
    <w:rsid w:val="00944DDB"/>
    <w:rsid w:val="00945B1E"/>
    <w:rsid w:val="009572D7"/>
    <w:rsid w:val="00970A32"/>
    <w:rsid w:val="0097550F"/>
    <w:rsid w:val="009774DC"/>
    <w:rsid w:val="009A07DA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26DA7"/>
    <w:rsid w:val="00A34437"/>
    <w:rsid w:val="00A444E5"/>
    <w:rsid w:val="00A77D53"/>
    <w:rsid w:val="00A902D6"/>
    <w:rsid w:val="00AE34ED"/>
    <w:rsid w:val="00AE7D65"/>
    <w:rsid w:val="00B025B0"/>
    <w:rsid w:val="00B042DF"/>
    <w:rsid w:val="00B1300D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C0D40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uq.sharepoint.com/sites/utility-its-m365-templates/UQ%20templates%20for%20Microsoft%20365/04-Blank%20document%20portrait%20purple%20header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3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04-Blank%20document%20portrait%20purple%20header</Template>
  <TotalTime>39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Palmer</dc:creator>
  <cp:keywords/>
  <dc:description/>
  <cp:lastModifiedBy>Miranda Newell</cp:lastModifiedBy>
  <cp:revision>23</cp:revision>
  <dcterms:created xsi:type="dcterms:W3CDTF">2026-06-03T23:13:00Z</dcterms:created>
  <dcterms:modified xsi:type="dcterms:W3CDTF">2026-06-03T23:45:00Z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
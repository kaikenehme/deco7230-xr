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1C2296E" w14:textId="517B2182" w:rsidR="00A1219F" w:rsidRPr="00A1219F" w:rsidRDefault="00BE3EE7" w:rsidP="00BE3EE7">
      <w:pPr>
        <w:pStyle w:val="Heading1"/>
        <w:ind w:right="-710"/>
        <w:jc w:val="center"/>
        <w:rPr>
          <w:b/>
        </w:rPr>
      </w:pPr>
      <w:r>
        <w:rPr>
          <w:b/>
        </w:rPr>
        <w:t xml:space="preserve">AI </w:t>
      </w:r>
      <w:r w:rsidR="009572D7">
        <w:rPr>
          <w:b/>
        </w:rPr>
        <w:t>a</w:t>
      </w:r>
      <w:r>
        <w:rPr>
          <w:b/>
        </w:rPr>
        <w:t>cknowledg</w:t>
      </w:r>
      <w:r w:rsidR="00B4652E">
        <w:rPr>
          <w:b/>
        </w:rPr>
        <w:t>e</w:t>
      </w:r>
      <w:r>
        <w:rPr>
          <w:b/>
        </w:rPr>
        <w:t xml:space="preserve">ment </w:t>
      </w:r>
      <w:r w:rsidR="009572D7">
        <w:rPr>
          <w:b/>
        </w:rPr>
        <w:t>c</w:t>
      </w:r>
      <w:r>
        <w:rPr>
          <w:b/>
        </w:rPr>
        <w:t>oversheet</w:t>
      </w:r>
    </w:p>
    <w:p w14:paraId="103BEC6D" w14:textId="793DBC0A" w:rsidR="009A1B42" w:rsidRDefault="00933563" w:rsidP="009A1B42">
      <w:r>
        <w:t>This</w:t>
      </w:r>
      <w:r w:rsidR="00ED787A">
        <w:t xml:space="preserve"> coversheet </w:t>
      </w:r>
      <w:r>
        <w:t xml:space="preserve">is designed </w:t>
      </w:r>
      <w:r w:rsidR="00ED787A">
        <w:t>to</w:t>
      </w:r>
      <w:r>
        <w:t xml:space="preserve"> help you</w:t>
      </w:r>
      <w:r w:rsidR="00ED787A">
        <w:t xml:space="preserve"> acknowledge </w:t>
      </w:r>
      <w:r>
        <w:t xml:space="preserve">any </w:t>
      </w:r>
      <w:r w:rsidR="00ED787A">
        <w:t xml:space="preserve">AI use in your assessment. If your course coordinator </w:t>
      </w:r>
      <w:r w:rsidR="00B4652E">
        <w:t>provides</w:t>
      </w:r>
      <w:r w:rsidR="00ED787A">
        <w:t xml:space="preserve"> a </w:t>
      </w:r>
      <w:r w:rsidR="00457847">
        <w:t>course-</w:t>
      </w:r>
      <w:r w:rsidR="00ED787A">
        <w:t>specific template, please use that instead.</w:t>
      </w:r>
      <w:r>
        <w:t xml:space="preserve"> </w:t>
      </w:r>
    </w:p>
    <w:p w14:paraId="5496376F" w14:textId="77777777" w:rsidR="009A1B42" w:rsidRDefault="009A1B42" w:rsidP="009A1B42"/>
    <w:p w14:paraId="309904F3" w14:textId="65E9C778" w:rsidR="00933563" w:rsidRPr="00ED787A" w:rsidRDefault="009A1B42" w:rsidP="009A1B42">
      <w:r>
        <w:t xml:space="preserve">The </w:t>
      </w:r>
      <w:hyperlink r:id="rId11" w:history="1">
        <w:r w:rsidRPr="00933563">
          <w:rPr>
            <w:rStyle w:val="Hyperlink"/>
          </w:rPr>
          <w:t>AI Student Hub</w:t>
        </w:r>
      </w:hyperlink>
      <w:r>
        <w:t xml:space="preserve"> has more information about using </w:t>
      </w:r>
      <w:hyperlink r:id="rId12" w:history="1">
        <w:r w:rsidRPr="00933563">
          <w:rPr>
            <w:rStyle w:val="Hyperlink"/>
          </w:rPr>
          <w:t>AI in assessment</w:t>
        </w:r>
      </w:hyperlink>
      <w:r>
        <w:t>.</w:t>
      </w:r>
    </w:p>
    <w:p w14:paraId="245C1F42" w14:textId="69A7A140" w:rsidR="00BE3EE7" w:rsidRDefault="0078329A" w:rsidP="00BE3EE7">
      <w:pPr>
        <w:pStyle w:val="Heading2"/>
      </w:pPr>
      <w:r>
        <w:t>Your</w:t>
      </w:r>
      <w:r w:rsidR="00BE3EE7">
        <w:t xml:space="preserve"> details</w:t>
      </w:r>
    </w:p>
    <w:p w14:paraId="1C74E452" w14:textId="044A6BC1" w:rsidR="00233DEB" w:rsidRDefault="00233DEB" w:rsidP="009A1B42">
      <w:pPr>
        <w:pStyle w:val="BodyText"/>
        <w:jc w:val="both"/>
      </w:pPr>
      <w:r>
        <w:t>Name:</w:t>
      </w:r>
      <w:r w:rsidR="004E7B02">
        <w:t xml:space="preserve"> </w:t>
      </w:r>
      <w:r w:rsidR="004E7B02">
        <w:fldChar w:fldCharType="begin">
          <w:ffData>
            <w:name w:val="Name"/>
            <w:enabled/>
            <w:calcOnExit w:val="0"/>
            <w:textInput>
              <w:maxLength w:val="50"/>
            </w:textInput>
          </w:ffData>
        </w:fldChar>
      </w:r>
      <w:bookmarkStart w:id="0" w:name="Name"/>
      <w:r w:rsidR="004E7B02">
        <w:instrText xml:space="preserve"> FORMTEXT </w:instrText>
      </w:r>
      <w:r w:rsidR="004E7B02">
        <w:fldChar w:fldCharType="separate"/>
      </w:r>
      <w:r w:rsidR="004E7B02">
        <w:rPr>
          <w:noProof/>
        </w:rPr>
        <w:t> </w:t>
      </w:r>
      <w:r w:rsidR="004E7B02">
        <w:rPr>
          <w:noProof/>
        </w:rPr>
        <w:t> </w:t>
      </w:r>
      <w:r w:rsidR="004E7B02">
        <w:rPr>
          <w:noProof/>
        </w:rPr>
        <w:t> </w:t>
      </w:r>
      <w:r w:rsidR="004E7B02">
        <w:rPr>
          <w:noProof/>
        </w:rPr>
        <w:t> </w:t>
      </w:r>
      <w:r w:rsidR="004E7B02">
        <w:rPr>
          <w:noProof/>
        </w:rPr>
        <w:t> </w:t>
      </w:r>
      <w:r w:rsidR="004E7B02">
        <w:fldChar w:fldCharType="end"/>
      </w:r>
      <w:bookmarkEnd w:id="0"/>
    </w:p>
    <w:p w14:paraId="55F619DC" w14:textId="446F07B3" w:rsidR="00233DEB" w:rsidRPr="00233DEB" w:rsidRDefault="00233DEB" w:rsidP="00233DEB">
      <w:pPr>
        <w:pStyle w:val="BodyText"/>
      </w:pPr>
      <w:r>
        <w:t xml:space="preserve">Student </w:t>
      </w:r>
      <w:r w:rsidR="0078329A">
        <w:t>Number</w:t>
      </w:r>
      <w:r>
        <w:t>:</w:t>
      </w:r>
      <w:r w:rsidR="0017765F">
        <w:t xml:space="preserve"> </w:t>
      </w:r>
      <w:r w:rsidR="0078329A"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="0078329A">
        <w:instrText xml:space="preserve"> FORMTEXT </w:instrText>
      </w:r>
      <w:r w:rsidR="0078329A">
        <w:fldChar w:fldCharType="separate"/>
      </w:r>
      <w:r w:rsidR="0078329A">
        <w:rPr>
          <w:noProof/>
        </w:rPr>
        <w:t> </w:t>
      </w:r>
      <w:r w:rsidR="0078329A">
        <w:rPr>
          <w:noProof/>
        </w:rPr>
        <w:t> </w:t>
      </w:r>
      <w:r w:rsidR="0078329A">
        <w:rPr>
          <w:noProof/>
        </w:rPr>
        <w:t> </w:t>
      </w:r>
      <w:r w:rsidR="0078329A">
        <w:rPr>
          <w:noProof/>
        </w:rPr>
        <w:t> </w:t>
      </w:r>
      <w:r w:rsidR="0078329A">
        <w:rPr>
          <w:noProof/>
        </w:rPr>
        <w:t> </w:t>
      </w:r>
      <w:r w:rsidR="0078329A">
        <w:fldChar w:fldCharType="end"/>
      </w:r>
      <w:bookmarkEnd w:id="1"/>
    </w:p>
    <w:p w14:paraId="20679B8B" w14:textId="2640E080" w:rsidR="00BE3EE7" w:rsidRDefault="004E7B02" w:rsidP="00BE3EE7">
      <w:pPr>
        <w:pStyle w:val="Heading2"/>
      </w:pPr>
      <w:r>
        <w:t>Assessment details</w:t>
      </w:r>
    </w:p>
    <w:p w14:paraId="73CDD82C" w14:textId="05F656A7" w:rsidR="00233DEB" w:rsidRDefault="004E7B02" w:rsidP="00233DEB">
      <w:pPr>
        <w:pStyle w:val="BodyText"/>
      </w:pPr>
      <w:r>
        <w:t xml:space="preserve">Course: </w:t>
      </w:r>
      <w:r w:rsidR="0017765F"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 w:rsidR="0017765F">
        <w:instrText xml:space="preserve"> FORMTEXT </w:instrText>
      </w:r>
      <w:r w:rsidR="0017765F">
        <w:fldChar w:fldCharType="separate"/>
      </w:r>
      <w:r w:rsidR="0017765F">
        <w:rPr>
          <w:noProof/>
        </w:rPr>
        <w:t> </w:t>
      </w:r>
      <w:r w:rsidR="0017765F">
        <w:rPr>
          <w:noProof/>
        </w:rPr>
        <w:t> </w:t>
      </w:r>
      <w:r w:rsidR="0017765F">
        <w:rPr>
          <w:noProof/>
        </w:rPr>
        <w:t> </w:t>
      </w:r>
      <w:r w:rsidR="0017765F">
        <w:rPr>
          <w:noProof/>
        </w:rPr>
        <w:t> </w:t>
      </w:r>
      <w:r w:rsidR="0017765F">
        <w:rPr>
          <w:noProof/>
        </w:rPr>
        <w:t> </w:t>
      </w:r>
      <w:r w:rsidR="0017765F">
        <w:fldChar w:fldCharType="end"/>
      </w:r>
      <w:bookmarkEnd w:id="2"/>
    </w:p>
    <w:p w14:paraId="71C0C9C7" w14:textId="46445F6F" w:rsidR="00A1219F" w:rsidRDefault="004E7B02" w:rsidP="00A1219F">
      <w:pPr>
        <w:pStyle w:val="BodyText"/>
      </w:pPr>
      <w:r>
        <w:t>Assignment</w:t>
      </w:r>
      <w:r w:rsidR="0017765F">
        <w:t xml:space="preserve">: </w:t>
      </w:r>
      <w:r w:rsidR="0017765F">
        <w:fldChar w:fldCharType="begin">
          <w:ffData>
            <w:name w:val="Text3"/>
            <w:enabled/>
            <w:calcOnExit w:val="0"/>
            <w:textInput/>
          </w:ffData>
        </w:fldChar>
      </w:r>
      <w:bookmarkStart w:id="3" w:name="Text3"/>
      <w:r w:rsidR="0017765F">
        <w:instrText xml:space="preserve"> FORMTEXT </w:instrText>
      </w:r>
      <w:r w:rsidR="0017765F">
        <w:fldChar w:fldCharType="separate"/>
      </w:r>
      <w:r w:rsidR="0017765F">
        <w:rPr>
          <w:noProof/>
        </w:rPr>
        <w:t> </w:t>
      </w:r>
      <w:r w:rsidR="0017765F">
        <w:rPr>
          <w:noProof/>
        </w:rPr>
        <w:t> </w:t>
      </w:r>
      <w:r w:rsidR="0017765F">
        <w:rPr>
          <w:noProof/>
        </w:rPr>
        <w:t> </w:t>
      </w:r>
      <w:r w:rsidR="0017765F">
        <w:rPr>
          <w:noProof/>
        </w:rPr>
        <w:t> </w:t>
      </w:r>
      <w:r w:rsidR="0017765F">
        <w:rPr>
          <w:noProof/>
        </w:rPr>
        <w:t> </w:t>
      </w:r>
      <w:r w:rsidR="0017765F">
        <w:fldChar w:fldCharType="end"/>
      </w:r>
      <w:bookmarkEnd w:id="3"/>
    </w:p>
    <w:p w14:paraId="0C09CD4F" w14:textId="6B0A2226" w:rsidR="00A1219F" w:rsidRDefault="004E7B02" w:rsidP="00A1219F">
      <w:pPr>
        <w:pStyle w:val="Heading2"/>
      </w:pPr>
      <w:r>
        <w:t>AI use</w:t>
      </w:r>
    </w:p>
    <w:p w14:paraId="4FAB6AAD" w14:textId="13A89AB9" w:rsidR="0017765F" w:rsidRPr="0017765F" w:rsidRDefault="0017765F" w:rsidP="0017765F">
      <w:pPr>
        <w:pStyle w:val="BodyText"/>
      </w:pPr>
      <w:r>
        <w:t>Select the option that applies:</w:t>
      </w:r>
    </w:p>
    <w:p w14:paraId="7B7EB357" w14:textId="22BCE3E3" w:rsidR="004E7B02" w:rsidRDefault="004E7B02" w:rsidP="004E7B02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r>
        <w:rPr>
          <w:bCs/>
          <w:lang w:val="en-US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1"/>
      <w:r>
        <w:rPr>
          <w:bCs/>
          <w:lang w:val="en-US"/>
        </w:rPr>
        <w:instrText xml:space="preserve"> FORMCHECKBOX </w:instrText>
      </w:r>
      <w:r>
        <w:rPr>
          <w:bCs/>
          <w:lang w:val="en-US"/>
        </w:rPr>
      </w:r>
      <w:r>
        <w:rPr>
          <w:bCs/>
          <w:lang w:val="en-US"/>
        </w:rPr>
        <w:fldChar w:fldCharType="separate"/>
      </w:r>
      <w:r>
        <w:rPr>
          <w:bCs/>
          <w:lang w:val="en-US"/>
        </w:rPr>
        <w:fldChar w:fldCharType="end"/>
      </w:r>
      <w:bookmarkEnd w:id="4"/>
      <w:r>
        <w:rPr>
          <w:bCs/>
          <w:lang w:val="en-US"/>
        </w:rPr>
        <w:t xml:space="preserve"> </w:t>
      </w:r>
      <w:r w:rsidRPr="004E7B02">
        <w:rPr>
          <w:bCs/>
          <w:lang w:val="en-US"/>
        </w:rPr>
        <w:t xml:space="preserve">Yes, AI tools </w:t>
      </w:r>
      <w:r w:rsidR="00B4652E" w:rsidRPr="00B4652E">
        <w:rPr>
          <w:b/>
          <w:lang w:val="en-US"/>
        </w:rPr>
        <w:t>have</w:t>
      </w:r>
      <w:r w:rsidRPr="004E7B02">
        <w:rPr>
          <w:bCs/>
          <w:lang w:val="en-US"/>
        </w:rPr>
        <w:t xml:space="preserve"> been used to generate or edit material in this document</w:t>
      </w:r>
    </w:p>
    <w:p w14:paraId="3B032154" w14:textId="04A8695A" w:rsidR="00A1219F" w:rsidRPr="00ED787A" w:rsidRDefault="004E7B02" w:rsidP="00ED787A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r>
        <w:rPr>
          <w:bCs/>
          <w:lang w:val="en-US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"/>
      <w:r>
        <w:rPr>
          <w:bCs/>
          <w:lang w:val="en-US"/>
        </w:rPr>
        <w:instrText xml:space="preserve"> FORMCHECKBOX </w:instrText>
      </w:r>
      <w:r>
        <w:rPr>
          <w:bCs/>
          <w:lang w:val="en-US"/>
        </w:rPr>
      </w:r>
      <w:r>
        <w:rPr>
          <w:bCs/>
          <w:lang w:val="en-US"/>
        </w:rPr>
        <w:fldChar w:fldCharType="separate"/>
      </w:r>
      <w:r>
        <w:rPr>
          <w:bCs/>
          <w:lang w:val="en-US"/>
        </w:rPr>
        <w:fldChar w:fldCharType="end"/>
      </w:r>
      <w:bookmarkEnd w:id="5"/>
      <w:r>
        <w:rPr>
          <w:bCs/>
          <w:lang w:val="en-US"/>
        </w:rPr>
        <w:t xml:space="preserve"> </w:t>
      </w:r>
      <w:r w:rsidRPr="004E7B02">
        <w:rPr>
          <w:bCs/>
          <w:lang w:val="en-US"/>
        </w:rPr>
        <w:t xml:space="preserve">No, AI tools </w:t>
      </w:r>
      <w:r w:rsidR="00B4652E" w:rsidRPr="00B4652E">
        <w:rPr>
          <w:b/>
          <w:lang w:val="en-US"/>
        </w:rPr>
        <w:t>have not</w:t>
      </w:r>
      <w:r w:rsidRPr="004E7B02">
        <w:rPr>
          <w:bCs/>
          <w:lang w:val="en-US"/>
        </w:rPr>
        <w:t xml:space="preserve"> been used to generate or edit material in this document</w:t>
      </w:r>
    </w:p>
    <w:p w14:paraId="325C0826" w14:textId="7E4F73F2" w:rsidR="00A1219F" w:rsidRDefault="004E7B02" w:rsidP="004E7B02">
      <w:pPr>
        <w:pStyle w:val="Heading2"/>
      </w:pPr>
      <w:r>
        <w:t>Details of use</w:t>
      </w:r>
    </w:p>
    <w:p w14:paraId="4E500895" w14:textId="3D938F07" w:rsidR="009A1B42" w:rsidRDefault="009A1B42" w:rsidP="009A1B42">
      <w:pPr>
        <w:pStyle w:val="BodyText"/>
      </w:pPr>
      <w:r>
        <w:t>Record the following information when acknowledging the use of AI tools:</w:t>
      </w:r>
    </w:p>
    <w:p w14:paraId="6F660E66" w14:textId="77777777" w:rsidR="009A1B42" w:rsidRDefault="009A1B42" w:rsidP="009A1B42">
      <w:pPr>
        <w:pStyle w:val="BodyText"/>
        <w:numPr>
          <w:ilvl w:val="0"/>
          <w:numId w:val="17"/>
        </w:numPr>
      </w:pPr>
      <w:r>
        <w:t>AI tool (e.g. Copilot, ChatGPT, Claude, Gemini)</w:t>
      </w:r>
    </w:p>
    <w:p w14:paraId="394349D4" w14:textId="53076516" w:rsidR="009A1B42" w:rsidRDefault="009A1B42" w:rsidP="009A1B42">
      <w:pPr>
        <w:pStyle w:val="BodyText"/>
        <w:numPr>
          <w:ilvl w:val="0"/>
          <w:numId w:val="17"/>
        </w:numPr>
      </w:pPr>
      <w:r>
        <w:t>description of how you used the tool (e.g. edited, corrected, translated, planned, brainstormed)</w:t>
      </w:r>
    </w:p>
    <w:p w14:paraId="65741DB5" w14:textId="5A29158C" w:rsidR="009A1B42" w:rsidRDefault="009A1B42" w:rsidP="009A1B42">
      <w:pPr>
        <w:pStyle w:val="BodyText"/>
        <w:numPr>
          <w:ilvl w:val="0"/>
          <w:numId w:val="17"/>
        </w:numPr>
      </w:pPr>
      <w:r>
        <w:t>prompt(s) used</w:t>
      </w:r>
    </w:p>
    <w:p w14:paraId="32A4A4D6" w14:textId="44BAB090" w:rsidR="009A1B42" w:rsidRDefault="009A1B42" w:rsidP="009A1B42">
      <w:pPr>
        <w:pStyle w:val="BodyText"/>
        <w:numPr>
          <w:ilvl w:val="0"/>
          <w:numId w:val="17"/>
        </w:numPr>
      </w:pPr>
      <w:r>
        <w:t>relevant part, section, or page of the assessment</w:t>
      </w:r>
    </w:p>
    <w:p w14:paraId="4F1EE06B" w14:textId="2D7E0F11" w:rsidR="009A1B42" w:rsidRPr="009A1B42" w:rsidRDefault="009A1B42" w:rsidP="009A1B42">
      <w:pPr>
        <w:pStyle w:val="BodyText"/>
        <w:numPr>
          <w:ilvl w:val="0"/>
          <w:numId w:val="17"/>
        </w:numPr>
      </w:pPr>
      <w:r>
        <w:t>date.</w:t>
      </w:r>
    </w:p>
    <w:p w14:paraId="3C0B3BBC" w14:textId="068DBD24" w:rsidR="009572D7" w:rsidRPr="009A1B42" w:rsidRDefault="00B4652E" w:rsidP="00B4652E">
      <w:pPr>
        <w:pStyle w:val="BodyText"/>
        <w:rPr>
          <w:i/>
          <w:iCs/>
        </w:rPr>
      </w:pPr>
      <w:r w:rsidRPr="009A1B42">
        <w:rPr>
          <w:i/>
          <w:iCs/>
        </w:rPr>
        <w:t xml:space="preserve">Complete the table below with </w:t>
      </w:r>
      <w:r w:rsidR="009A1B42" w:rsidRPr="009A1B42">
        <w:rPr>
          <w:i/>
          <w:iCs/>
        </w:rPr>
        <w:t>this information</w:t>
      </w:r>
      <w:r w:rsidRPr="009A1B42">
        <w:rPr>
          <w:i/>
          <w:iCs/>
        </w:rPr>
        <w:t>.</w:t>
      </w:r>
    </w:p>
    <w:tbl>
      <w:tblPr>
        <w:tblStyle w:val="TableGrid1"/>
        <w:tblpPr w:leftFromText="180" w:rightFromText="180" w:vertAnchor="text" w:horzAnchor="margin" w:tblpY="44"/>
        <w:tblW w:w="492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Details of use"/>
        <w:tblDescription w:val="Table where you can add the tool, use, prompts used, section and date."/>
      </w:tblPr>
      <w:tblGrid>
        <w:gridCol w:w="1621"/>
        <w:gridCol w:w="2473"/>
        <w:gridCol w:w="2427"/>
        <w:gridCol w:w="1559"/>
        <w:gridCol w:w="1417"/>
      </w:tblGrid>
      <w:tr w:rsidR="0017765F" w:rsidRPr="00A1219F" w14:paraId="02F4393D" w14:textId="27530C80" w:rsidTr="00B4652E">
        <w:trPr>
          <w:trHeight w:val="428"/>
        </w:trPr>
        <w:tc>
          <w:tcPr>
            <w:tcW w:w="853" w:type="pct"/>
            <w:shd w:val="clear" w:color="auto" w:fill="51247A"/>
            <w:vAlign w:val="center"/>
          </w:tcPr>
          <w:p w14:paraId="0CB2F643" w14:textId="1E5FBE32" w:rsidR="0017765F" w:rsidRDefault="0017765F" w:rsidP="00B4652E">
            <w:pPr>
              <w:rPr>
                <w:b/>
              </w:rPr>
            </w:pPr>
            <w:r>
              <w:rPr>
                <w:b/>
              </w:rPr>
              <w:t>Tool</w:t>
            </w:r>
          </w:p>
        </w:tc>
        <w:tc>
          <w:tcPr>
            <w:tcW w:w="1302" w:type="pct"/>
            <w:shd w:val="clear" w:color="auto" w:fill="51247A"/>
            <w:vAlign w:val="center"/>
          </w:tcPr>
          <w:p w14:paraId="241904DA" w14:textId="730472BF" w:rsidR="0017765F" w:rsidRPr="00A1219F" w:rsidRDefault="0017765F" w:rsidP="00B4652E">
            <w:pPr>
              <w:rPr>
                <w:b/>
              </w:rPr>
            </w:pPr>
            <w:r>
              <w:rPr>
                <w:b/>
              </w:rPr>
              <w:t>Use</w:t>
            </w:r>
          </w:p>
        </w:tc>
        <w:tc>
          <w:tcPr>
            <w:tcW w:w="1278" w:type="pct"/>
            <w:shd w:val="clear" w:color="auto" w:fill="51247A"/>
            <w:vAlign w:val="center"/>
          </w:tcPr>
          <w:p w14:paraId="6EDBD7D7" w14:textId="5A6E2108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Prompt(s)</w:t>
            </w:r>
          </w:p>
        </w:tc>
        <w:tc>
          <w:tcPr>
            <w:tcW w:w="821" w:type="pct"/>
            <w:shd w:val="clear" w:color="auto" w:fill="51247A"/>
            <w:vAlign w:val="center"/>
          </w:tcPr>
          <w:p w14:paraId="20AFDF8B" w14:textId="4D67F6C6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746" w:type="pct"/>
            <w:shd w:val="clear" w:color="auto" w:fill="51247A"/>
            <w:vAlign w:val="center"/>
          </w:tcPr>
          <w:p w14:paraId="38135A73" w14:textId="78BBB9D3" w:rsidR="0017765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17765F" w:rsidRPr="00A1219F" w14:paraId="21358F9D" w14:textId="5981C059" w:rsidTr="009A1B42">
        <w:trPr>
          <w:trHeight w:val="454"/>
        </w:trPr>
        <w:tc>
          <w:tcPr>
            <w:tcW w:w="853" w:type="pct"/>
            <w:vAlign w:val="center"/>
          </w:tcPr>
          <w:p w14:paraId="7430B782" w14:textId="49FFB6D3" w:rsidR="0017765F" w:rsidRDefault="0017765F" w:rsidP="0017765F"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6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302" w:type="pct"/>
            <w:vAlign w:val="center"/>
          </w:tcPr>
          <w:p w14:paraId="16AF0E67" w14:textId="489E18F8" w:rsidR="0017765F" w:rsidRPr="00A1219F" w:rsidRDefault="0017765F" w:rsidP="0017765F"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7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  <w:tc>
          <w:tcPr>
            <w:tcW w:w="1278" w:type="pct"/>
            <w:vAlign w:val="center"/>
          </w:tcPr>
          <w:p w14:paraId="54C83F69" w14:textId="52623383" w:rsidR="0017765F" w:rsidRPr="00A1219F" w:rsidRDefault="0017765F" w:rsidP="0017765F"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8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821" w:type="pct"/>
            <w:vAlign w:val="center"/>
          </w:tcPr>
          <w:p w14:paraId="555C6A85" w14:textId="1FD70E3D" w:rsidR="0017765F" w:rsidRPr="00A1219F" w:rsidRDefault="0017765F" w:rsidP="0017765F"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9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  <w:tc>
          <w:tcPr>
            <w:tcW w:w="746" w:type="pct"/>
            <w:vAlign w:val="center"/>
          </w:tcPr>
          <w:p w14:paraId="61BCF69D" w14:textId="59149944" w:rsidR="0017765F" w:rsidRPr="00A1219F" w:rsidRDefault="0017765F" w:rsidP="0017765F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10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</w:tr>
      <w:tr w:rsidR="0017765F" w:rsidRPr="00A1219F" w14:paraId="00A0F40D" w14:textId="294DCE89" w:rsidTr="009A1B42">
        <w:trPr>
          <w:trHeight w:val="454"/>
        </w:trPr>
        <w:tc>
          <w:tcPr>
            <w:tcW w:w="853" w:type="pct"/>
            <w:vAlign w:val="center"/>
          </w:tcPr>
          <w:p w14:paraId="02EE270E" w14:textId="31959BC3" w:rsidR="0017765F" w:rsidRPr="00A1219F" w:rsidRDefault="0017765F" w:rsidP="0017765F"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1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1"/>
          </w:p>
        </w:tc>
        <w:tc>
          <w:tcPr>
            <w:tcW w:w="1302" w:type="pct"/>
            <w:vAlign w:val="center"/>
          </w:tcPr>
          <w:p w14:paraId="2E7815C2" w14:textId="6EA0EB08" w:rsidR="0017765F" w:rsidRPr="00A1219F" w:rsidRDefault="0017765F" w:rsidP="0017765F"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2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2"/>
          </w:p>
        </w:tc>
        <w:tc>
          <w:tcPr>
            <w:tcW w:w="1278" w:type="pct"/>
            <w:vAlign w:val="center"/>
          </w:tcPr>
          <w:p w14:paraId="4FE789DE" w14:textId="628E4FD9" w:rsidR="0017765F" w:rsidRPr="00A1219F" w:rsidRDefault="0017765F" w:rsidP="0017765F"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3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  <w:tc>
          <w:tcPr>
            <w:tcW w:w="821" w:type="pct"/>
            <w:vAlign w:val="center"/>
          </w:tcPr>
          <w:p w14:paraId="2D9E829D" w14:textId="3B0D2CC0" w:rsidR="0017765F" w:rsidRPr="00A1219F" w:rsidRDefault="0017765F" w:rsidP="0017765F"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4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  <w:tc>
          <w:tcPr>
            <w:tcW w:w="746" w:type="pct"/>
            <w:vAlign w:val="center"/>
          </w:tcPr>
          <w:p w14:paraId="28F92E05" w14:textId="4717A470" w:rsidR="0017765F" w:rsidRPr="00A1219F" w:rsidRDefault="0017765F" w:rsidP="0017765F"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5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</w:tr>
      <w:tr w:rsidR="0017765F" w:rsidRPr="00A1219F" w14:paraId="5DB16752" w14:textId="7A673DE5" w:rsidTr="009A1B42">
        <w:trPr>
          <w:trHeight w:val="454"/>
        </w:trPr>
        <w:tc>
          <w:tcPr>
            <w:tcW w:w="853" w:type="pct"/>
            <w:vAlign w:val="center"/>
          </w:tcPr>
          <w:p w14:paraId="5C4FACF1" w14:textId="6DD72049" w:rsidR="0017765F" w:rsidRPr="00A1219F" w:rsidRDefault="0017765F" w:rsidP="0017765F"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6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  <w:tc>
          <w:tcPr>
            <w:tcW w:w="1302" w:type="pct"/>
            <w:vAlign w:val="center"/>
          </w:tcPr>
          <w:p w14:paraId="3FF39D51" w14:textId="3A6DBBAD" w:rsidR="0017765F" w:rsidRPr="00A1219F" w:rsidRDefault="0017765F" w:rsidP="0017765F"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7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7"/>
          </w:p>
        </w:tc>
        <w:tc>
          <w:tcPr>
            <w:tcW w:w="1278" w:type="pct"/>
            <w:vAlign w:val="center"/>
          </w:tcPr>
          <w:p w14:paraId="7FE70B82" w14:textId="75104ED7" w:rsidR="0017765F" w:rsidRPr="00A1219F" w:rsidRDefault="0017765F" w:rsidP="0017765F"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8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8"/>
          </w:p>
        </w:tc>
        <w:tc>
          <w:tcPr>
            <w:tcW w:w="821" w:type="pct"/>
            <w:vAlign w:val="center"/>
          </w:tcPr>
          <w:p w14:paraId="2FF43900" w14:textId="78BA8CF3" w:rsidR="0017765F" w:rsidRPr="00A1219F" w:rsidRDefault="0017765F" w:rsidP="0017765F">
            <w: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9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  <w:tc>
          <w:tcPr>
            <w:tcW w:w="746" w:type="pct"/>
            <w:vAlign w:val="center"/>
          </w:tcPr>
          <w:p w14:paraId="65BE705A" w14:textId="20E74306" w:rsidR="0017765F" w:rsidRPr="00A1219F" w:rsidRDefault="0017765F" w:rsidP="0017765F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0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0"/>
          </w:p>
        </w:tc>
      </w:tr>
      <w:tr w:rsidR="0017765F" w:rsidRPr="00A1219F" w14:paraId="0E6A74C3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06260A4A" w14:textId="74CBAD16" w:rsidR="0017765F" w:rsidRDefault="0017765F" w:rsidP="0017765F">
            <w: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1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  <w:tc>
          <w:tcPr>
            <w:tcW w:w="1302" w:type="pct"/>
            <w:vAlign w:val="center"/>
          </w:tcPr>
          <w:p w14:paraId="7C656D2E" w14:textId="309EB443" w:rsidR="0017765F" w:rsidRDefault="0017765F" w:rsidP="0017765F">
            <w: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22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2"/>
          </w:p>
        </w:tc>
        <w:tc>
          <w:tcPr>
            <w:tcW w:w="1278" w:type="pct"/>
            <w:vAlign w:val="center"/>
          </w:tcPr>
          <w:p w14:paraId="5A1A75AB" w14:textId="540A56B8" w:rsidR="0017765F" w:rsidRDefault="0017765F" w:rsidP="0017765F"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3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3"/>
          </w:p>
        </w:tc>
        <w:tc>
          <w:tcPr>
            <w:tcW w:w="821" w:type="pct"/>
            <w:vAlign w:val="center"/>
          </w:tcPr>
          <w:p w14:paraId="442119FB" w14:textId="3E4CE808" w:rsidR="0017765F" w:rsidRDefault="0017765F" w:rsidP="0017765F"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4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4"/>
          </w:p>
        </w:tc>
        <w:tc>
          <w:tcPr>
            <w:tcW w:w="746" w:type="pct"/>
            <w:vAlign w:val="center"/>
          </w:tcPr>
          <w:p w14:paraId="44EE8B80" w14:textId="7FA6F133" w:rsidR="0017765F" w:rsidRDefault="0017765F" w:rsidP="0017765F">
            <w: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5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5"/>
          </w:p>
        </w:tc>
      </w:tr>
      <w:tr w:rsidR="0017765F" w:rsidRPr="00A1219F" w14:paraId="224FA152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0A49C971" w14:textId="08C2F970" w:rsidR="0017765F" w:rsidRDefault="0017765F" w:rsidP="0017765F"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6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  <w:tc>
          <w:tcPr>
            <w:tcW w:w="1302" w:type="pct"/>
            <w:vAlign w:val="center"/>
          </w:tcPr>
          <w:p w14:paraId="4BC19B9D" w14:textId="167F30B0" w:rsidR="0017765F" w:rsidRDefault="0017765F" w:rsidP="0017765F"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7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  <w:tc>
          <w:tcPr>
            <w:tcW w:w="1278" w:type="pct"/>
            <w:vAlign w:val="center"/>
          </w:tcPr>
          <w:p w14:paraId="5D7BAC47" w14:textId="14AFC1B9" w:rsidR="0017765F" w:rsidRDefault="0017765F" w:rsidP="0017765F"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8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  <w:tc>
          <w:tcPr>
            <w:tcW w:w="821" w:type="pct"/>
            <w:vAlign w:val="center"/>
          </w:tcPr>
          <w:p w14:paraId="6C8CFC41" w14:textId="1BCFB049" w:rsidR="0017765F" w:rsidRDefault="0017765F" w:rsidP="0017765F"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9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746" w:type="pct"/>
            <w:vAlign w:val="center"/>
          </w:tcPr>
          <w:p w14:paraId="77B628FE" w14:textId="61E389AD" w:rsidR="0017765F" w:rsidRDefault="0017765F" w:rsidP="0017765F"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30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</w:tr>
      <w:tr w:rsidR="0017765F" w:rsidRPr="00A1219F" w14:paraId="4253E255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24D4E15E" w14:textId="6A742AAC" w:rsidR="0017765F" w:rsidRDefault="0017765F" w:rsidP="0017765F"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1" w:name="Text3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  <w:tc>
          <w:tcPr>
            <w:tcW w:w="1302" w:type="pct"/>
            <w:vAlign w:val="center"/>
          </w:tcPr>
          <w:p w14:paraId="15D6AA5E" w14:textId="7368AF33" w:rsidR="0017765F" w:rsidRDefault="0017765F" w:rsidP="0017765F"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32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  <w:tc>
          <w:tcPr>
            <w:tcW w:w="1278" w:type="pct"/>
            <w:vAlign w:val="center"/>
          </w:tcPr>
          <w:p w14:paraId="67529C1B" w14:textId="4F95B87E" w:rsidR="0017765F" w:rsidRDefault="0017765F" w:rsidP="0017765F"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3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  <w:tc>
          <w:tcPr>
            <w:tcW w:w="821" w:type="pct"/>
            <w:vAlign w:val="center"/>
          </w:tcPr>
          <w:p w14:paraId="673BAE58" w14:textId="48916B62" w:rsidR="0017765F" w:rsidRDefault="0017765F" w:rsidP="0017765F"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4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  <w:tc>
          <w:tcPr>
            <w:tcW w:w="746" w:type="pct"/>
            <w:vAlign w:val="center"/>
          </w:tcPr>
          <w:p w14:paraId="779C4D71" w14:textId="2D6EE40F" w:rsidR="0017765F" w:rsidRDefault="0017765F" w:rsidP="0017765F"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35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5"/>
          </w:p>
        </w:tc>
      </w:tr>
      <w:tr w:rsidR="0017765F" w:rsidRPr="00A1219F" w14:paraId="4D173A64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271EC181" w14:textId="4CBBB7D7" w:rsidR="0017765F" w:rsidRDefault="0017765F" w:rsidP="0017765F">
            <w: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6" w:name="Text3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6"/>
          </w:p>
        </w:tc>
        <w:tc>
          <w:tcPr>
            <w:tcW w:w="1302" w:type="pct"/>
            <w:vAlign w:val="center"/>
          </w:tcPr>
          <w:p w14:paraId="61F2378B" w14:textId="609C77CF" w:rsidR="0017765F" w:rsidRDefault="0017765F" w:rsidP="0017765F"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37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  <w:tc>
          <w:tcPr>
            <w:tcW w:w="1278" w:type="pct"/>
            <w:vAlign w:val="center"/>
          </w:tcPr>
          <w:p w14:paraId="2449CCDA" w14:textId="7DB22DE6" w:rsidR="0017765F" w:rsidRDefault="0017765F" w:rsidP="0017765F"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38" w:name="Text3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8"/>
          </w:p>
        </w:tc>
        <w:tc>
          <w:tcPr>
            <w:tcW w:w="821" w:type="pct"/>
            <w:vAlign w:val="center"/>
          </w:tcPr>
          <w:p w14:paraId="3E449C9D" w14:textId="293D25BE" w:rsidR="0017765F" w:rsidRDefault="0017765F" w:rsidP="0017765F"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39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  <w:tc>
          <w:tcPr>
            <w:tcW w:w="746" w:type="pct"/>
            <w:vAlign w:val="center"/>
          </w:tcPr>
          <w:p w14:paraId="69390F92" w14:textId="461F6FCF" w:rsidR="0017765F" w:rsidRDefault="0017765F" w:rsidP="0017765F"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40" w:name="Text3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0"/>
          </w:p>
        </w:tc>
      </w:tr>
    </w:tbl>
    <w:p w14:paraId="3FE18E8A" w14:textId="77777777" w:rsidR="009A1B42" w:rsidRDefault="009A1B42" w:rsidP="00B4652E">
      <w:pPr>
        <w:rPr>
          <w:i/>
          <w:iCs/>
        </w:rPr>
      </w:pPr>
    </w:p>
    <w:p w14:paraId="5F5971C3" w14:textId="531AA2BA" w:rsidR="00B4652E" w:rsidRPr="00B4652E" w:rsidRDefault="00B4652E" w:rsidP="00B4652E">
      <w:r>
        <w:rPr>
          <w:i/>
          <w:iCs/>
        </w:rPr>
        <w:t>This coversheet has been adapted with thanks to BIOM3020 Integrated Endocrinology.</w:t>
      </w:r>
    </w:p>
    <w:p w14:paraId="580BFF99" w14:textId="77777777" w:rsidR="00B4652E" w:rsidRPr="00ED787A" w:rsidRDefault="00B4652E" w:rsidP="00933563"/>
    <w:sectPr w:rsidR="00B4652E" w:rsidRPr="00ED787A" w:rsidSect="00576D6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-891" w:right="1134" w:bottom="1134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7E9FD" w14:textId="77777777" w:rsidR="00C6159B" w:rsidRDefault="00C6159B" w:rsidP="00C20C17">
      <w:r>
        <w:separator/>
      </w:r>
    </w:p>
  </w:endnote>
  <w:endnote w:type="continuationSeparator" w:id="0">
    <w:p w14:paraId="67AD0E9B" w14:textId="77777777" w:rsidR="00C6159B" w:rsidRDefault="00C6159B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DDBA" w14:textId="77777777" w:rsidR="00B906AA" w:rsidRDefault="00B906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31" w:type="pct"/>
      <w:tblLook w:val="0600" w:firstRow="0" w:lastRow="0" w:firstColumn="0" w:lastColumn="0" w:noHBand="1" w:noVBand="1"/>
    </w:tblPr>
    <w:tblGrid>
      <w:gridCol w:w="9077"/>
      <w:gridCol w:w="428"/>
    </w:tblGrid>
    <w:tr w:rsidR="00B042DF" w14:paraId="5D00742A" w14:textId="77777777" w:rsidTr="007A70F9">
      <w:tc>
        <w:tcPr>
          <w:tcW w:w="9750" w:type="dxa"/>
          <w:vAlign w:val="bottom"/>
        </w:tcPr>
        <w:p w14:paraId="777AC651" w14:textId="77777777" w:rsidR="00B042DF" w:rsidRPr="00571E2B" w:rsidRDefault="00571E2B" w:rsidP="00571E2B">
          <w:pPr>
            <w:rPr>
              <w:sz w:val="15"/>
              <w:szCs w:val="15"/>
            </w:rPr>
          </w:pPr>
          <w:r w:rsidRPr="00571E2B">
            <w:rPr>
              <w:sz w:val="15"/>
              <w:szCs w:val="15"/>
            </w:rPr>
            <w:t>CRICOS Provider 00025B • TEQSA PRV12080</w:t>
          </w:r>
        </w:p>
      </w:tc>
      <w:tc>
        <w:tcPr>
          <w:tcW w:w="456" w:type="dxa"/>
          <w:vAlign w:val="bottom"/>
        </w:tcPr>
        <w:p w14:paraId="3C1717FF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726A4F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757569FD" w14:textId="77777777" w:rsidR="00716942" w:rsidRPr="00B042DF" w:rsidRDefault="00716942" w:rsidP="00B042DF">
    <w:pPr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20CE4DEB" w14:textId="77777777" w:rsidTr="0016241C">
      <w:tc>
        <w:tcPr>
          <w:tcW w:w="2548" w:type="dxa"/>
        </w:tcPr>
        <w:p w14:paraId="6F460947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6CDED6DC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2113471429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3BE5AFAE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181672191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7591867E" w14:textId="77777777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1799413074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6AE17945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66F642AD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1068D55F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258FF0E3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AD9E" w14:textId="77777777" w:rsidR="00C6159B" w:rsidRDefault="00C6159B" w:rsidP="00C20C17">
      <w:r>
        <w:separator/>
      </w:r>
    </w:p>
  </w:footnote>
  <w:footnote w:type="continuationSeparator" w:id="0">
    <w:p w14:paraId="64543B56" w14:textId="77777777" w:rsidR="00C6159B" w:rsidRDefault="00C6159B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04D0" w14:textId="77777777" w:rsidR="009E12AD" w:rsidRDefault="009E12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ABEF1" w14:textId="77777777" w:rsidR="007B0BBA" w:rsidRDefault="005845EC" w:rsidP="007B0BBA">
    <w:pPr>
      <w:pStyle w:val="Header"/>
      <w:jc w:val="right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7470178" wp14:editId="3A10258C">
          <wp:simplePos x="0" y="0"/>
          <wp:positionH relativeFrom="column">
            <wp:posOffset>-736600</wp:posOffset>
          </wp:positionH>
          <wp:positionV relativeFrom="paragraph">
            <wp:posOffset>-413689</wp:posOffset>
          </wp:positionV>
          <wp:extent cx="7640320" cy="1092200"/>
          <wp:effectExtent l="0" t="0" r="0" b="0"/>
          <wp:wrapTight wrapText="bothSides">
            <wp:wrapPolygon edited="0">
              <wp:start x="0" y="0"/>
              <wp:lineTo x="0" y="21098"/>
              <wp:lineTo x="21543" y="21098"/>
              <wp:lineTo x="21543" y="0"/>
              <wp:lineTo x="0" y="0"/>
            </wp:wrapPolygon>
          </wp:wrapTight>
          <wp:docPr id="27" name="Picture 27" descr="S:\BEL-FacultyOffice\Marketing\Branding_Logos_Templates &amp; Fonts\3. Templates\BEL\Word Docs\Rebrand\UQ Create Change Generic purple portrait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BEL-FacultyOffice\Marketing\Branding_Logos_Templates &amp; Fonts\3. Templates\BEL\Word Docs\Rebrand\UQ Create Change Generic purple portrait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2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9BF43F" w14:textId="77777777" w:rsidR="007B0BBA" w:rsidRDefault="007B0BBA" w:rsidP="007B0B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FC94" w14:textId="77777777" w:rsidR="00F4114D" w:rsidRDefault="00F4114D" w:rsidP="00F4114D">
    <w:pPr>
      <w:pStyle w:val="Header"/>
      <w:jc w:val="right"/>
    </w:pPr>
  </w:p>
  <w:p w14:paraId="560E99F9" w14:textId="77777777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2E1C0CE5" wp14:editId="052770DB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8947F3"/>
    <w:multiLevelType w:val="hybridMultilevel"/>
    <w:tmpl w:val="ECD43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6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C00A42"/>
    <w:multiLevelType w:val="multilevel"/>
    <w:tmpl w:val="83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90D8A"/>
    <w:multiLevelType w:val="multilevel"/>
    <w:tmpl w:val="8752BC70"/>
    <w:numStyleLink w:val="ListSectionTitle"/>
  </w:abstractNum>
  <w:abstractNum w:abstractNumId="13" w15:restartNumberingAfterBreak="0">
    <w:nsid w:val="52AA0A7D"/>
    <w:multiLevelType w:val="multilevel"/>
    <w:tmpl w:val="E9B44B6A"/>
    <w:numStyleLink w:val="ListParagraph"/>
  </w:abstractNum>
  <w:abstractNum w:abstractNumId="14" w15:restartNumberingAfterBreak="0">
    <w:nsid w:val="53FE7795"/>
    <w:multiLevelType w:val="multilevel"/>
    <w:tmpl w:val="B5BC7C40"/>
    <w:numStyleLink w:val="ListAppendix"/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1798907196">
    <w:abstractNumId w:val="15"/>
  </w:num>
  <w:num w:numId="2" w16cid:durableId="1190602858">
    <w:abstractNumId w:val="5"/>
  </w:num>
  <w:num w:numId="3" w16cid:durableId="1209538068">
    <w:abstractNumId w:val="9"/>
  </w:num>
  <w:num w:numId="4" w16cid:durableId="679429343">
    <w:abstractNumId w:val="4"/>
  </w:num>
  <w:num w:numId="5" w16cid:durableId="1146356740">
    <w:abstractNumId w:val="13"/>
  </w:num>
  <w:num w:numId="6" w16cid:durableId="1378504555">
    <w:abstractNumId w:val="6"/>
  </w:num>
  <w:num w:numId="7" w16cid:durableId="1501504831">
    <w:abstractNumId w:val="7"/>
  </w:num>
  <w:num w:numId="8" w16cid:durableId="768475205">
    <w:abstractNumId w:val="8"/>
  </w:num>
  <w:num w:numId="9" w16cid:durableId="1423988116">
    <w:abstractNumId w:val="2"/>
  </w:num>
  <w:num w:numId="10" w16cid:durableId="498928100">
    <w:abstractNumId w:val="10"/>
  </w:num>
  <w:num w:numId="11" w16cid:durableId="1394817953">
    <w:abstractNumId w:val="1"/>
  </w:num>
  <w:num w:numId="12" w16cid:durableId="149177872">
    <w:abstractNumId w:val="0"/>
  </w:num>
  <w:num w:numId="13" w16cid:durableId="1247303909">
    <w:abstractNumId w:val="12"/>
  </w:num>
  <w:num w:numId="14" w16cid:durableId="804547555">
    <w:abstractNumId w:val="14"/>
  </w:num>
  <w:num w:numId="15" w16cid:durableId="1531334421">
    <w:abstractNumId w:val="12"/>
  </w:num>
  <w:num w:numId="16" w16cid:durableId="1472018412">
    <w:abstractNumId w:val="11"/>
  </w:num>
  <w:num w:numId="17" w16cid:durableId="124684152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E7"/>
    <w:rsid w:val="000300D4"/>
    <w:rsid w:val="000A7AFE"/>
    <w:rsid w:val="000B3E75"/>
    <w:rsid w:val="00147200"/>
    <w:rsid w:val="0016241C"/>
    <w:rsid w:val="001741BF"/>
    <w:rsid w:val="0017765F"/>
    <w:rsid w:val="00193459"/>
    <w:rsid w:val="00196C64"/>
    <w:rsid w:val="001B6A57"/>
    <w:rsid w:val="001E544B"/>
    <w:rsid w:val="002142AC"/>
    <w:rsid w:val="00217B08"/>
    <w:rsid w:val="00233DEB"/>
    <w:rsid w:val="00241DF1"/>
    <w:rsid w:val="002450E7"/>
    <w:rsid w:val="002533C8"/>
    <w:rsid w:val="00263D83"/>
    <w:rsid w:val="00287293"/>
    <w:rsid w:val="00292EDB"/>
    <w:rsid w:val="002C6194"/>
    <w:rsid w:val="002D73F6"/>
    <w:rsid w:val="002E0C95"/>
    <w:rsid w:val="002F612F"/>
    <w:rsid w:val="0030061F"/>
    <w:rsid w:val="00310B79"/>
    <w:rsid w:val="0033054B"/>
    <w:rsid w:val="003E7604"/>
    <w:rsid w:val="003F7E8E"/>
    <w:rsid w:val="00416FF4"/>
    <w:rsid w:val="00445521"/>
    <w:rsid w:val="00457847"/>
    <w:rsid w:val="0046048D"/>
    <w:rsid w:val="00463D08"/>
    <w:rsid w:val="004713C5"/>
    <w:rsid w:val="0047184D"/>
    <w:rsid w:val="004972A0"/>
    <w:rsid w:val="004A0764"/>
    <w:rsid w:val="004E7B02"/>
    <w:rsid w:val="00525774"/>
    <w:rsid w:val="00571E2B"/>
    <w:rsid w:val="00576D68"/>
    <w:rsid w:val="005845EC"/>
    <w:rsid w:val="005A6CC7"/>
    <w:rsid w:val="005B54F0"/>
    <w:rsid w:val="005D0167"/>
    <w:rsid w:val="005D4250"/>
    <w:rsid w:val="005E5C82"/>
    <w:rsid w:val="005E7363"/>
    <w:rsid w:val="00614669"/>
    <w:rsid w:val="006377A2"/>
    <w:rsid w:val="00670B05"/>
    <w:rsid w:val="00684298"/>
    <w:rsid w:val="006873AE"/>
    <w:rsid w:val="00691D45"/>
    <w:rsid w:val="006C0E44"/>
    <w:rsid w:val="006E71A4"/>
    <w:rsid w:val="0071246C"/>
    <w:rsid w:val="00715A9A"/>
    <w:rsid w:val="00716942"/>
    <w:rsid w:val="00726A4F"/>
    <w:rsid w:val="0078329A"/>
    <w:rsid w:val="007A70F9"/>
    <w:rsid w:val="007B0BBA"/>
    <w:rsid w:val="007B215D"/>
    <w:rsid w:val="007C38B8"/>
    <w:rsid w:val="007F5557"/>
    <w:rsid w:val="007F6E9B"/>
    <w:rsid w:val="00834296"/>
    <w:rsid w:val="00862690"/>
    <w:rsid w:val="00882359"/>
    <w:rsid w:val="008B0D7D"/>
    <w:rsid w:val="008E2EA4"/>
    <w:rsid w:val="00915EE2"/>
    <w:rsid w:val="009212B7"/>
    <w:rsid w:val="00933563"/>
    <w:rsid w:val="00944DDB"/>
    <w:rsid w:val="00945B1E"/>
    <w:rsid w:val="009572D7"/>
    <w:rsid w:val="0097550F"/>
    <w:rsid w:val="009774DC"/>
    <w:rsid w:val="009A1B42"/>
    <w:rsid w:val="009C006F"/>
    <w:rsid w:val="009D6143"/>
    <w:rsid w:val="009D7F71"/>
    <w:rsid w:val="009E12AD"/>
    <w:rsid w:val="009E3486"/>
    <w:rsid w:val="009E3FDE"/>
    <w:rsid w:val="009E4036"/>
    <w:rsid w:val="009E6379"/>
    <w:rsid w:val="009F3881"/>
    <w:rsid w:val="00A1219F"/>
    <w:rsid w:val="00A12421"/>
    <w:rsid w:val="00A34437"/>
    <w:rsid w:val="00A77D53"/>
    <w:rsid w:val="00A902D6"/>
    <w:rsid w:val="00AE34ED"/>
    <w:rsid w:val="00AE7D65"/>
    <w:rsid w:val="00B025B0"/>
    <w:rsid w:val="00B042DF"/>
    <w:rsid w:val="00B13955"/>
    <w:rsid w:val="00B4652E"/>
    <w:rsid w:val="00B473B6"/>
    <w:rsid w:val="00B742E4"/>
    <w:rsid w:val="00B906AA"/>
    <w:rsid w:val="00BA4749"/>
    <w:rsid w:val="00BC0E71"/>
    <w:rsid w:val="00BD7B3C"/>
    <w:rsid w:val="00BE0430"/>
    <w:rsid w:val="00BE112C"/>
    <w:rsid w:val="00BE3EE7"/>
    <w:rsid w:val="00C12AF0"/>
    <w:rsid w:val="00C134D5"/>
    <w:rsid w:val="00C20C17"/>
    <w:rsid w:val="00C33B32"/>
    <w:rsid w:val="00C474B7"/>
    <w:rsid w:val="00C555F6"/>
    <w:rsid w:val="00C6159B"/>
    <w:rsid w:val="00C7208B"/>
    <w:rsid w:val="00C733AD"/>
    <w:rsid w:val="00C960ED"/>
    <w:rsid w:val="00CA4DCB"/>
    <w:rsid w:val="00CA65B3"/>
    <w:rsid w:val="00CE7A06"/>
    <w:rsid w:val="00D13C7F"/>
    <w:rsid w:val="00D32971"/>
    <w:rsid w:val="00D8242B"/>
    <w:rsid w:val="00DA5594"/>
    <w:rsid w:val="00DC79BB"/>
    <w:rsid w:val="00DD0AFE"/>
    <w:rsid w:val="00DD3FBD"/>
    <w:rsid w:val="00DF5EA7"/>
    <w:rsid w:val="00E7261C"/>
    <w:rsid w:val="00E77EBA"/>
    <w:rsid w:val="00E87A8D"/>
    <w:rsid w:val="00ED787A"/>
    <w:rsid w:val="00EE473C"/>
    <w:rsid w:val="00F33C51"/>
    <w:rsid w:val="00F37ED1"/>
    <w:rsid w:val="00F4114D"/>
    <w:rsid w:val="00F4312A"/>
    <w:rsid w:val="00F745F2"/>
    <w:rsid w:val="00F77373"/>
    <w:rsid w:val="00FC0BC3"/>
    <w:rsid w:val="00FD1621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891D"/>
  <w15:chartTrackingRefBased/>
  <w15:docId w15:val="{F599BEC4-6F8C-420D-B1CC-B325ED57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4D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7F6E9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7F6E9B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47184D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47184D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39"/>
    <w:rsid w:val="00A12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3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uides.library.uq.edu.au/tools-and-techniques/ai-student-hub/ai-for-assessment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uides.library.uq.edu.au/tools-and-techniques/ai-student-hub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uq.sharepoint.com/sites/utility-its-m365-templates/UQ%20templates%20for%20Microsoft%20365/04-Blank%20document%20portrait%20purple%20header.dotx" TargetMode="External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aac3a3-1076-45a0-8aca-f83a0aa66971">
      <Terms xmlns="http://schemas.microsoft.com/office/infopath/2007/PartnerControls"/>
    </lcf76f155ced4ddcb4097134ff3c332f>
    <TaxCatchAll xmlns="275339dd-7a42-4708-9a3d-cb97ad4c617e"/>
    <Content xmlns="ceaac3a3-1076-45a0-8aca-f83a0aa66971"/>
    <Notes xmlns="ceaac3a3-1076-45a0-8aca-f83a0aa66971" xsi:nil="true"/>
    <School_x002f_Faculty xmlns="ceaac3a3-1076-45a0-8aca-f83a0aa66971">Current</School_x002f_Faculty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B475EE51A05A4F8E1FC60921CCEE5B" ma:contentTypeVersion="21" ma:contentTypeDescription="Create a new document." ma:contentTypeScope="" ma:versionID="241f856e10d783722c9c80c9d18c47c7">
  <xsd:schema xmlns:xsd="http://www.w3.org/2001/XMLSchema" xmlns:xs="http://www.w3.org/2001/XMLSchema" xmlns:p="http://schemas.microsoft.com/office/2006/metadata/properties" xmlns:ns2="ceaac3a3-1076-45a0-8aca-f83a0aa66971" xmlns:ns3="275339dd-7a42-4708-9a3d-cb97ad4c617e" targetNamespace="http://schemas.microsoft.com/office/2006/metadata/properties" ma:root="true" ma:fieldsID="4a268d9c349dcf1beafde5c7fa2e9ba2" ns2:_="" ns3:_="">
    <xsd:import namespace="ceaac3a3-1076-45a0-8aca-f83a0aa66971"/>
    <xsd:import namespace="275339dd-7a42-4708-9a3d-cb97ad4c61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chool_x002f_Faculty" minOccurs="0"/>
                <xsd:element ref="ns2:Content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ac3a3-1076-45a0-8aca-f83a0aa669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School_x002f_Faculty" ma:index="18" nillable="true" ma:displayName="Status" ma:default="Current" ma:format="Dropdown" ma:indexed="true" ma:internalName="School_x002f_Faculty">
      <xsd:simpleType>
        <xsd:restriction base="dms:Choice">
          <xsd:enumeration value="Draft"/>
          <xsd:enumeration value="Current"/>
          <xsd:enumeration value="Archive"/>
        </xsd:restriction>
      </xsd:simpleType>
    </xsd:element>
    <xsd:element name="Content" ma:index="19" nillable="true" ma:displayName="Content" ma:format="Dropdown" ma:internalName="Conten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ressbooks"/>
                        <xsd:enumeration value="DLO"/>
                        <xsd:enumeration value="H5P"/>
                        <xsd:enumeration value="LibGuides"/>
                        <xsd:enumeration value="Digital Essentials"/>
                        <xsd:enumeration value="Student-staff partnership"/>
                        <xsd:enumeration value="Admin"/>
                        <xsd:enumeration value="Video"/>
                        <xsd:enumeration value="Google Analytic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339dd-7a42-4708-9a3d-cb97ad4c61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de6dca8-fb60-4409-bdb4-0213917bc38a}" ma:internalName="TaxCatchAll" ma:showField="CatchAllData" ma:web="275339dd-7a42-4708-9a3d-cb97ad4c61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C97F69-0823-4AF0-8E89-278F68E1D4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A7158C-3BCE-4ED9-BCCC-DDB71D8F8778}">
  <ds:schemaRefs>
    <ds:schemaRef ds:uri="http://schemas.microsoft.com/office/2006/metadata/properties"/>
    <ds:schemaRef ds:uri="http://schemas.microsoft.com/office/infopath/2007/PartnerControls"/>
    <ds:schemaRef ds:uri="ceaac3a3-1076-45a0-8aca-f83a0aa66971"/>
    <ds:schemaRef ds:uri="275339dd-7a42-4708-9a3d-cb97ad4c617e"/>
  </ds:schemaRefs>
</ds:datastoreItem>
</file>

<file path=customXml/itemProps3.xml><?xml version="1.0" encoding="utf-8"?>
<ds:datastoreItem xmlns:ds="http://schemas.openxmlformats.org/officeDocument/2006/customXml" ds:itemID="{834792F2-50FC-4851-8BC6-A751D24F026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712ACE-CEB8-4890-8C3D-9EAC15EB3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ac3a3-1076-45a0-8aca-f83a0aa66971"/>
    <ds:schemaRef ds:uri="275339dd-7a42-4708-9a3d-cb97ad4c61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04-Blank%20document%20portrait%20purple%20header</Template>
  <TotalTime>1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Palmer</dc:creator>
  <cp:keywords/>
  <dc:description/>
  <cp:lastModifiedBy>Miranda Newell</cp:lastModifiedBy>
  <cp:revision>2</cp:revision>
  <dcterms:created xsi:type="dcterms:W3CDTF">2026-06-03T23:06:00Z</dcterms:created>
  <dcterms:modified xsi:type="dcterms:W3CDTF">2026-06-03T23:06:00Z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2022-03-29T06:34:44Z</vt:lpwstr>
  </property>
  <property fmtid="{D5CDD505-2E9C-101B-9397-08002B2CF9AE}" pid="4" name="MSIP_Label_0f488380-630a-4f55-a077-a19445e3f360_Method">
    <vt:lpwstr>Privileged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2d0a4c4e-b531-4562-a945-15bda92b0234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0x01010080B475EE51A05A4F8E1FC60921CCEE5B</vt:lpwstr>
  </property>
  <property fmtid="{D5CDD505-2E9C-101B-9397-08002B2CF9AE}" pid="10" name="MediaServiceImageTags">
    <vt:lpwstr/>
  </property>
</Properties>
</file>